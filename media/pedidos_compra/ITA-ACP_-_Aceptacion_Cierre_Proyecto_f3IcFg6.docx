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6"/>
        <w:gridCol w:w="2235"/>
        <w:gridCol w:w="5127"/>
      </w:tblGrid>
      <w:tr w:rsidR="0005281F" w:rsidRPr="000E7761" w:rsidTr="00AB4EFA">
        <w:tc>
          <w:tcPr>
            <w:tcW w:w="2976" w:type="dxa"/>
            <w:tcBorders>
              <w:bottom w:val="single" w:sz="4" w:space="0" w:color="000000"/>
            </w:tcBorders>
            <w:shd w:val="pct10" w:color="auto" w:fill="auto"/>
          </w:tcPr>
          <w:p w:rsidR="00DA2AD4" w:rsidRPr="000E7761" w:rsidRDefault="00DA2AD4" w:rsidP="00AA1816">
            <w:pPr>
              <w:rPr>
                <w:b/>
              </w:rPr>
            </w:pPr>
            <w:r w:rsidRPr="000E7761">
              <w:rPr>
                <w:b/>
              </w:rPr>
              <w:t>Documento</w:t>
            </w:r>
          </w:p>
        </w:tc>
        <w:tc>
          <w:tcPr>
            <w:tcW w:w="2235" w:type="dxa"/>
            <w:shd w:val="pct10" w:color="auto" w:fill="auto"/>
          </w:tcPr>
          <w:p w:rsidR="00DA2AD4" w:rsidRPr="000E7761" w:rsidRDefault="00DA2AD4" w:rsidP="00AA1816">
            <w:pPr>
              <w:rPr>
                <w:b/>
              </w:rPr>
            </w:pPr>
            <w:r w:rsidRPr="000E7761">
              <w:rPr>
                <w:b/>
              </w:rPr>
              <w:t>ID del Documento</w:t>
            </w:r>
          </w:p>
        </w:tc>
        <w:tc>
          <w:tcPr>
            <w:tcW w:w="5127" w:type="dxa"/>
            <w:shd w:val="pct10" w:color="auto" w:fill="auto"/>
          </w:tcPr>
          <w:p w:rsidR="00DA2AD4" w:rsidRPr="000E7761" w:rsidRDefault="00DA2AD4" w:rsidP="00AA1816">
            <w:pPr>
              <w:rPr>
                <w:b/>
              </w:rPr>
            </w:pPr>
            <w:r w:rsidRPr="000E7761">
              <w:rPr>
                <w:b/>
              </w:rPr>
              <w:t>Descripción</w:t>
            </w:r>
          </w:p>
        </w:tc>
      </w:tr>
      <w:tr w:rsidR="0005281F" w:rsidTr="00AB4EFA">
        <w:tc>
          <w:tcPr>
            <w:tcW w:w="2976" w:type="dxa"/>
            <w:shd w:val="pct10" w:color="auto" w:fill="auto"/>
          </w:tcPr>
          <w:p w:rsidR="00DA2AD4" w:rsidRPr="000E7761" w:rsidRDefault="00DA2AD4" w:rsidP="00AA1816">
            <w:pPr>
              <w:rPr>
                <w:b/>
              </w:rPr>
            </w:pPr>
            <w:r w:rsidRPr="000E7761">
              <w:rPr>
                <w:b/>
              </w:rPr>
              <w:t>REN Requerimiento Negocio</w:t>
            </w:r>
          </w:p>
        </w:tc>
        <w:tc>
          <w:tcPr>
            <w:tcW w:w="2235" w:type="dxa"/>
          </w:tcPr>
          <w:p w:rsidR="00DA2AD4" w:rsidRDefault="00DA2AD4" w:rsidP="00AA1816"/>
        </w:tc>
        <w:tc>
          <w:tcPr>
            <w:tcW w:w="5127" w:type="dxa"/>
          </w:tcPr>
          <w:p w:rsidR="00DA2AD4" w:rsidRDefault="00DA2AD4" w:rsidP="00AA1816"/>
        </w:tc>
      </w:tr>
      <w:tr w:rsidR="0005281F" w:rsidTr="00AB4EFA">
        <w:tc>
          <w:tcPr>
            <w:tcW w:w="2976" w:type="dxa"/>
            <w:shd w:val="pct10" w:color="auto" w:fill="auto"/>
          </w:tcPr>
          <w:p w:rsidR="00DA2AD4" w:rsidRPr="000E7761" w:rsidRDefault="00DA2AD4" w:rsidP="00AA1816">
            <w:pPr>
              <w:rPr>
                <w:b/>
              </w:rPr>
            </w:pPr>
          </w:p>
        </w:tc>
        <w:tc>
          <w:tcPr>
            <w:tcW w:w="2235" w:type="dxa"/>
          </w:tcPr>
          <w:p w:rsidR="00DA2AD4" w:rsidRDefault="00DA2AD4" w:rsidP="00AA1816"/>
        </w:tc>
        <w:tc>
          <w:tcPr>
            <w:tcW w:w="5127" w:type="dxa"/>
          </w:tcPr>
          <w:p w:rsidR="00DA2AD4" w:rsidRDefault="00DA2AD4" w:rsidP="00AA1816"/>
        </w:tc>
      </w:tr>
    </w:tbl>
    <w:p w:rsidR="00011C5D" w:rsidRDefault="00011C5D" w:rsidP="00AA1816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03"/>
        <w:gridCol w:w="1184"/>
        <w:gridCol w:w="2038"/>
        <w:gridCol w:w="4070"/>
      </w:tblGrid>
      <w:tr w:rsidR="0005281F" w:rsidRPr="000E7761" w:rsidTr="00E83AC5">
        <w:tc>
          <w:tcPr>
            <w:tcW w:w="2903" w:type="dxa"/>
            <w:shd w:val="pct10" w:color="auto" w:fill="auto"/>
          </w:tcPr>
          <w:p w:rsidR="00E63F6F" w:rsidRPr="000E7761" w:rsidRDefault="00E63F6F" w:rsidP="00AA1816">
            <w:pPr>
              <w:rPr>
                <w:b/>
                <w:sz w:val="16"/>
                <w:szCs w:val="16"/>
              </w:rPr>
            </w:pPr>
            <w:r w:rsidRPr="000E7761">
              <w:rPr>
                <w:b/>
                <w:sz w:val="16"/>
                <w:szCs w:val="16"/>
              </w:rPr>
              <w:t>Seguimiento Aprobación</w:t>
            </w:r>
          </w:p>
        </w:tc>
        <w:tc>
          <w:tcPr>
            <w:tcW w:w="1184" w:type="dxa"/>
            <w:shd w:val="pct10" w:color="auto" w:fill="auto"/>
          </w:tcPr>
          <w:p w:rsidR="00E63F6F" w:rsidRPr="000E7761" w:rsidRDefault="00E63F6F" w:rsidP="00AA1816">
            <w:pPr>
              <w:rPr>
                <w:b/>
                <w:sz w:val="16"/>
                <w:szCs w:val="16"/>
              </w:rPr>
            </w:pPr>
            <w:r w:rsidRPr="000E7761">
              <w:rPr>
                <w:b/>
                <w:sz w:val="16"/>
                <w:szCs w:val="16"/>
              </w:rPr>
              <w:t>Fecha</w:t>
            </w:r>
          </w:p>
        </w:tc>
        <w:tc>
          <w:tcPr>
            <w:tcW w:w="2038" w:type="dxa"/>
            <w:shd w:val="pct10" w:color="auto" w:fill="auto"/>
          </w:tcPr>
          <w:p w:rsidR="00E63F6F" w:rsidRPr="000E7761" w:rsidRDefault="00E63F6F" w:rsidP="00AA1816">
            <w:pPr>
              <w:rPr>
                <w:b/>
                <w:sz w:val="16"/>
                <w:szCs w:val="16"/>
              </w:rPr>
            </w:pPr>
            <w:r w:rsidRPr="000E7761">
              <w:rPr>
                <w:b/>
                <w:sz w:val="16"/>
                <w:szCs w:val="16"/>
              </w:rPr>
              <w:t>Firma</w:t>
            </w:r>
          </w:p>
        </w:tc>
        <w:tc>
          <w:tcPr>
            <w:tcW w:w="4070" w:type="dxa"/>
            <w:shd w:val="pct10" w:color="auto" w:fill="auto"/>
          </w:tcPr>
          <w:p w:rsidR="00E63F6F" w:rsidRPr="000E7761" w:rsidRDefault="00E63F6F" w:rsidP="00AA1816">
            <w:pPr>
              <w:rPr>
                <w:b/>
                <w:sz w:val="16"/>
                <w:szCs w:val="16"/>
              </w:rPr>
            </w:pPr>
            <w:r w:rsidRPr="000E7761">
              <w:rPr>
                <w:b/>
                <w:sz w:val="16"/>
                <w:szCs w:val="16"/>
              </w:rPr>
              <w:t>Datos Personales (e-mail / Teléfonos)</w:t>
            </w:r>
          </w:p>
        </w:tc>
      </w:tr>
      <w:tr w:rsidR="0005281F" w:rsidRPr="000E7761" w:rsidTr="00E83AC5">
        <w:tc>
          <w:tcPr>
            <w:tcW w:w="2903" w:type="dxa"/>
          </w:tcPr>
          <w:p w:rsidR="00E63F6F" w:rsidRPr="000E7761" w:rsidRDefault="00E63F6F" w:rsidP="00AA1816">
            <w:pPr>
              <w:rPr>
                <w:sz w:val="16"/>
                <w:szCs w:val="16"/>
              </w:rPr>
            </w:pPr>
          </w:p>
        </w:tc>
        <w:tc>
          <w:tcPr>
            <w:tcW w:w="1184" w:type="dxa"/>
          </w:tcPr>
          <w:p w:rsidR="00E63F6F" w:rsidRPr="000E7761" w:rsidRDefault="00E63F6F" w:rsidP="00AA1816">
            <w:pPr>
              <w:rPr>
                <w:sz w:val="16"/>
                <w:szCs w:val="16"/>
              </w:rPr>
            </w:pPr>
          </w:p>
        </w:tc>
        <w:tc>
          <w:tcPr>
            <w:tcW w:w="2038" w:type="dxa"/>
          </w:tcPr>
          <w:p w:rsidR="00E63F6F" w:rsidRPr="000E7761" w:rsidRDefault="00E63F6F" w:rsidP="00AA1816">
            <w:pPr>
              <w:rPr>
                <w:sz w:val="16"/>
                <w:szCs w:val="16"/>
              </w:rPr>
            </w:pPr>
          </w:p>
        </w:tc>
        <w:tc>
          <w:tcPr>
            <w:tcW w:w="4070" w:type="dxa"/>
          </w:tcPr>
          <w:p w:rsidR="00E63F6F" w:rsidRPr="000E7761" w:rsidRDefault="00E63F6F" w:rsidP="00AA1816">
            <w:pPr>
              <w:rPr>
                <w:sz w:val="16"/>
                <w:szCs w:val="16"/>
              </w:rPr>
            </w:pPr>
          </w:p>
        </w:tc>
      </w:tr>
      <w:tr w:rsidR="007066D4" w:rsidRPr="000E7761" w:rsidTr="00E83AC5">
        <w:tc>
          <w:tcPr>
            <w:tcW w:w="2903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</w:p>
        </w:tc>
        <w:tc>
          <w:tcPr>
            <w:tcW w:w="1184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</w:p>
        </w:tc>
        <w:tc>
          <w:tcPr>
            <w:tcW w:w="2038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</w:p>
        </w:tc>
        <w:tc>
          <w:tcPr>
            <w:tcW w:w="4070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</w:p>
        </w:tc>
      </w:tr>
    </w:tbl>
    <w:p w:rsidR="00E63F6F" w:rsidRDefault="00E63F6F" w:rsidP="00AA1816">
      <w:pPr>
        <w:rPr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4"/>
        <w:gridCol w:w="3036"/>
        <w:gridCol w:w="1418"/>
        <w:gridCol w:w="1417"/>
        <w:gridCol w:w="1418"/>
        <w:gridCol w:w="1417"/>
        <w:gridCol w:w="1203"/>
      </w:tblGrid>
      <w:tr w:rsidR="0005281F" w:rsidRPr="000E7761" w:rsidTr="000E7761">
        <w:tc>
          <w:tcPr>
            <w:tcW w:w="474" w:type="dxa"/>
            <w:shd w:val="pct10" w:color="auto" w:fill="auto"/>
          </w:tcPr>
          <w:p w:rsidR="007066D4" w:rsidRPr="000E7761" w:rsidRDefault="007066D4" w:rsidP="00AA1816">
            <w:pPr>
              <w:rPr>
                <w:b/>
                <w:sz w:val="16"/>
                <w:szCs w:val="16"/>
              </w:rPr>
            </w:pPr>
            <w:r w:rsidRPr="000E7761">
              <w:rPr>
                <w:b/>
                <w:sz w:val="16"/>
                <w:szCs w:val="16"/>
              </w:rPr>
              <w:t>Ver</w:t>
            </w:r>
          </w:p>
        </w:tc>
        <w:tc>
          <w:tcPr>
            <w:tcW w:w="3036" w:type="dxa"/>
            <w:shd w:val="pct10" w:color="auto" w:fill="auto"/>
          </w:tcPr>
          <w:p w:rsidR="007066D4" w:rsidRPr="000E7761" w:rsidRDefault="007066D4" w:rsidP="00AA1816">
            <w:pPr>
              <w:rPr>
                <w:b/>
                <w:sz w:val="16"/>
                <w:szCs w:val="16"/>
              </w:rPr>
            </w:pPr>
            <w:r w:rsidRPr="000E7761">
              <w:rPr>
                <w:b/>
                <w:sz w:val="16"/>
                <w:szCs w:val="16"/>
              </w:rPr>
              <w:t>Descripción Evento / Cambio</w:t>
            </w:r>
          </w:p>
        </w:tc>
        <w:tc>
          <w:tcPr>
            <w:tcW w:w="1418" w:type="dxa"/>
            <w:shd w:val="pct10" w:color="auto" w:fill="auto"/>
          </w:tcPr>
          <w:p w:rsidR="007066D4" w:rsidRPr="000E7761" w:rsidRDefault="007066D4" w:rsidP="00AA1816">
            <w:pPr>
              <w:rPr>
                <w:b/>
                <w:sz w:val="16"/>
                <w:szCs w:val="16"/>
              </w:rPr>
            </w:pPr>
            <w:r w:rsidRPr="000E7761">
              <w:rPr>
                <w:b/>
                <w:sz w:val="16"/>
                <w:szCs w:val="16"/>
              </w:rPr>
              <w:t>Fecha Cambio</w:t>
            </w:r>
          </w:p>
        </w:tc>
        <w:tc>
          <w:tcPr>
            <w:tcW w:w="1417" w:type="dxa"/>
            <w:shd w:val="pct10" w:color="auto" w:fill="auto"/>
          </w:tcPr>
          <w:p w:rsidR="007066D4" w:rsidRPr="000E7761" w:rsidRDefault="007066D4" w:rsidP="00AA1816">
            <w:pPr>
              <w:rPr>
                <w:b/>
                <w:sz w:val="16"/>
                <w:szCs w:val="16"/>
              </w:rPr>
            </w:pPr>
            <w:r w:rsidRPr="000E7761">
              <w:rPr>
                <w:b/>
                <w:sz w:val="16"/>
                <w:szCs w:val="16"/>
              </w:rPr>
              <w:t>Solicitado Por</w:t>
            </w:r>
          </w:p>
        </w:tc>
        <w:tc>
          <w:tcPr>
            <w:tcW w:w="1418" w:type="dxa"/>
            <w:shd w:val="pct10" w:color="auto" w:fill="auto"/>
          </w:tcPr>
          <w:p w:rsidR="007066D4" w:rsidRPr="000E7761" w:rsidRDefault="007066D4" w:rsidP="00AA1816">
            <w:pPr>
              <w:rPr>
                <w:b/>
                <w:sz w:val="16"/>
                <w:szCs w:val="16"/>
              </w:rPr>
            </w:pPr>
            <w:r w:rsidRPr="000E7761">
              <w:rPr>
                <w:b/>
                <w:sz w:val="16"/>
                <w:szCs w:val="16"/>
              </w:rPr>
              <w:t>Aprobado por</w:t>
            </w:r>
          </w:p>
        </w:tc>
        <w:tc>
          <w:tcPr>
            <w:tcW w:w="1417" w:type="dxa"/>
            <w:shd w:val="pct10" w:color="auto" w:fill="auto"/>
          </w:tcPr>
          <w:p w:rsidR="007066D4" w:rsidRPr="000E7761" w:rsidRDefault="004567BC" w:rsidP="00AA181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Realizado</w:t>
            </w:r>
            <w:r w:rsidR="007066D4" w:rsidRPr="000E7761">
              <w:rPr>
                <w:b/>
                <w:sz w:val="16"/>
                <w:szCs w:val="16"/>
              </w:rPr>
              <w:t xml:space="preserve"> Por</w:t>
            </w:r>
          </w:p>
        </w:tc>
        <w:tc>
          <w:tcPr>
            <w:tcW w:w="1203" w:type="dxa"/>
            <w:shd w:val="pct10" w:color="auto" w:fill="auto"/>
          </w:tcPr>
          <w:p w:rsidR="007066D4" w:rsidRPr="000E7761" w:rsidRDefault="007066D4" w:rsidP="00AA1816">
            <w:pPr>
              <w:rPr>
                <w:b/>
                <w:sz w:val="16"/>
                <w:szCs w:val="16"/>
              </w:rPr>
            </w:pPr>
            <w:r w:rsidRPr="000E7761">
              <w:rPr>
                <w:b/>
                <w:sz w:val="16"/>
                <w:szCs w:val="16"/>
              </w:rPr>
              <w:t>Horas / Días</w:t>
            </w:r>
          </w:p>
        </w:tc>
      </w:tr>
      <w:tr w:rsidR="0005281F" w:rsidRPr="000E7761" w:rsidTr="000E7761">
        <w:tc>
          <w:tcPr>
            <w:tcW w:w="474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</w:p>
        </w:tc>
        <w:tc>
          <w:tcPr>
            <w:tcW w:w="3036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  <w:r w:rsidRPr="000E7761">
              <w:rPr>
                <w:sz w:val="16"/>
                <w:szCs w:val="16"/>
              </w:rPr>
              <w:t>99/99/9999</w:t>
            </w:r>
          </w:p>
        </w:tc>
        <w:tc>
          <w:tcPr>
            <w:tcW w:w="1417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</w:p>
        </w:tc>
        <w:tc>
          <w:tcPr>
            <w:tcW w:w="1203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</w:p>
        </w:tc>
      </w:tr>
      <w:tr w:rsidR="0005281F" w:rsidRPr="000E7761" w:rsidTr="000E7761">
        <w:tc>
          <w:tcPr>
            <w:tcW w:w="474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</w:p>
        </w:tc>
        <w:tc>
          <w:tcPr>
            <w:tcW w:w="3036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</w:p>
        </w:tc>
        <w:tc>
          <w:tcPr>
            <w:tcW w:w="1203" w:type="dxa"/>
          </w:tcPr>
          <w:p w:rsidR="007066D4" w:rsidRPr="000E7761" w:rsidRDefault="007066D4" w:rsidP="00AA1816">
            <w:pPr>
              <w:rPr>
                <w:sz w:val="16"/>
                <w:szCs w:val="16"/>
              </w:rPr>
            </w:pPr>
          </w:p>
        </w:tc>
      </w:tr>
    </w:tbl>
    <w:p w:rsidR="00450DE2" w:rsidRDefault="00450DE2" w:rsidP="00AA1816">
      <w:pPr>
        <w:rPr>
          <w:u w:val="single"/>
        </w:rPr>
      </w:pPr>
    </w:p>
    <w:p w:rsidR="001C4748" w:rsidRDefault="001C4748" w:rsidP="00AA1816">
      <w:pPr>
        <w:rPr>
          <w:u w:val="single"/>
        </w:rPr>
      </w:pPr>
    </w:p>
    <w:p w:rsidR="00EB110B" w:rsidRDefault="00EB110B" w:rsidP="000E7761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Pr="00EB110B" w:rsidRDefault="00EB110B" w:rsidP="00EB110B"/>
    <w:p w:rsidR="00EB110B" w:rsidRDefault="00EB110B" w:rsidP="000E7761"/>
    <w:p w:rsidR="00EB110B" w:rsidRDefault="00EB110B" w:rsidP="000E7761"/>
    <w:p w:rsidR="00EB110B" w:rsidRDefault="00EB110B" w:rsidP="00EB110B">
      <w:pPr>
        <w:tabs>
          <w:tab w:val="left" w:pos="1824"/>
        </w:tabs>
      </w:pPr>
      <w:r>
        <w:tab/>
      </w:r>
    </w:p>
    <w:p w:rsidR="007066D4" w:rsidRPr="000E7761" w:rsidRDefault="00450DE2" w:rsidP="000E7761">
      <w:pPr>
        <w:rPr>
          <w:b/>
        </w:rPr>
      </w:pPr>
      <w:r w:rsidRPr="00EB110B">
        <w:br w:type="page"/>
      </w:r>
      <w:r w:rsidRPr="000E7761">
        <w:rPr>
          <w:b/>
        </w:rPr>
        <w:lastRenderedPageBreak/>
        <w:t>INDICE</w:t>
      </w:r>
    </w:p>
    <w:p w:rsidR="000E7761" w:rsidRDefault="000E7761" w:rsidP="000E7761"/>
    <w:p w:rsidR="000E7761" w:rsidRDefault="000E7761">
      <w:pPr>
        <w:pStyle w:val="TtulodeTDC"/>
      </w:pPr>
      <w:r>
        <w:t>Tabla de contenido</w:t>
      </w:r>
    </w:p>
    <w:p w:rsidR="00E83AC5" w:rsidRDefault="00973092">
      <w:pPr>
        <w:pStyle w:val="TDC1"/>
        <w:tabs>
          <w:tab w:val="left" w:pos="40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>
        <w:rPr>
          <w:lang w:val="es-ES"/>
        </w:rPr>
        <w:fldChar w:fldCharType="begin"/>
      </w:r>
      <w:r w:rsidR="000E7761">
        <w:rPr>
          <w:lang w:val="es-ES"/>
        </w:rPr>
        <w:instrText xml:space="preserve"> TOC \o "1-3" \h \z \u </w:instrText>
      </w:r>
      <w:r>
        <w:rPr>
          <w:lang w:val="es-ES"/>
        </w:rPr>
        <w:fldChar w:fldCharType="separate"/>
      </w:r>
      <w:hyperlink w:anchor="_Toc402345818" w:history="1">
        <w:r w:rsidR="00E83AC5" w:rsidRPr="00404791">
          <w:rPr>
            <w:rStyle w:val="Hipervnculo"/>
            <w:noProof/>
            <w:lang w:val="es-ES_tradnl"/>
          </w:rPr>
          <w:t>1</w:t>
        </w:r>
        <w:r w:rsidR="00E83AC5">
          <w:rPr>
            <w:rFonts w:asciiTheme="minorHAnsi" w:eastAsiaTheme="minorEastAsia" w:hAnsiTheme="minorHAnsi" w:cstheme="minorBidi"/>
            <w:noProof/>
            <w:sz w:val="22"/>
            <w:szCs w:val="22"/>
            <w:lang w:val="es-ES" w:eastAsia="es-ES"/>
          </w:rPr>
          <w:tab/>
        </w:r>
        <w:r w:rsidR="00E83AC5" w:rsidRPr="00404791">
          <w:rPr>
            <w:rStyle w:val="Hipervnculo"/>
            <w:noProof/>
            <w:lang w:val="es-ES_tradnl"/>
          </w:rPr>
          <w:t>Módulos Involucrados</w:t>
        </w:r>
        <w:r w:rsidR="00E83AC5">
          <w:rPr>
            <w:noProof/>
            <w:webHidden/>
          </w:rPr>
          <w:tab/>
        </w:r>
        <w:r w:rsidR="00E83AC5">
          <w:rPr>
            <w:noProof/>
            <w:webHidden/>
          </w:rPr>
          <w:fldChar w:fldCharType="begin"/>
        </w:r>
        <w:r w:rsidR="00E83AC5">
          <w:rPr>
            <w:noProof/>
            <w:webHidden/>
          </w:rPr>
          <w:instrText xml:space="preserve"> PAGEREF _Toc402345818 \h </w:instrText>
        </w:r>
        <w:r w:rsidR="00E83AC5">
          <w:rPr>
            <w:noProof/>
            <w:webHidden/>
          </w:rPr>
        </w:r>
        <w:r w:rsidR="00E83AC5">
          <w:rPr>
            <w:noProof/>
            <w:webHidden/>
          </w:rPr>
          <w:fldChar w:fldCharType="separate"/>
        </w:r>
        <w:r w:rsidR="00E83AC5">
          <w:rPr>
            <w:noProof/>
            <w:webHidden/>
          </w:rPr>
          <w:t>3</w:t>
        </w:r>
        <w:r w:rsidR="00E83AC5">
          <w:rPr>
            <w:noProof/>
            <w:webHidden/>
          </w:rPr>
          <w:fldChar w:fldCharType="end"/>
        </w:r>
      </w:hyperlink>
    </w:p>
    <w:p w:rsidR="00E83AC5" w:rsidRDefault="00036D83">
      <w:pPr>
        <w:pStyle w:val="TDC1"/>
        <w:tabs>
          <w:tab w:val="left" w:pos="40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hyperlink w:anchor="_Toc402345819" w:history="1">
        <w:r w:rsidR="00E83AC5" w:rsidRPr="00404791">
          <w:rPr>
            <w:rStyle w:val="Hipervnculo"/>
            <w:noProof/>
            <w:lang w:val="es-ES_tradnl"/>
          </w:rPr>
          <w:t>2</w:t>
        </w:r>
        <w:r w:rsidR="00E83AC5">
          <w:rPr>
            <w:rFonts w:asciiTheme="minorHAnsi" w:eastAsiaTheme="minorEastAsia" w:hAnsiTheme="minorHAnsi" w:cstheme="minorBidi"/>
            <w:noProof/>
            <w:sz w:val="22"/>
            <w:szCs w:val="22"/>
            <w:lang w:val="es-ES" w:eastAsia="es-ES"/>
          </w:rPr>
          <w:tab/>
        </w:r>
        <w:r w:rsidR="00E83AC5" w:rsidRPr="00404791">
          <w:rPr>
            <w:rStyle w:val="Hipervnculo"/>
            <w:noProof/>
            <w:lang w:val="es-ES_tradnl"/>
          </w:rPr>
          <w:t>Objetivos Alcanzados</w:t>
        </w:r>
        <w:r w:rsidR="00E83AC5">
          <w:rPr>
            <w:noProof/>
            <w:webHidden/>
          </w:rPr>
          <w:tab/>
        </w:r>
        <w:r w:rsidR="00E83AC5">
          <w:rPr>
            <w:noProof/>
            <w:webHidden/>
          </w:rPr>
          <w:fldChar w:fldCharType="begin"/>
        </w:r>
        <w:r w:rsidR="00E83AC5">
          <w:rPr>
            <w:noProof/>
            <w:webHidden/>
          </w:rPr>
          <w:instrText xml:space="preserve"> PAGEREF _Toc402345819 \h </w:instrText>
        </w:r>
        <w:r w:rsidR="00E83AC5">
          <w:rPr>
            <w:noProof/>
            <w:webHidden/>
          </w:rPr>
        </w:r>
        <w:r w:rsidR="00E83AC5">
          <w:rPr>
            <w:noProof/>
            <w:webHidden/>
          </w:rPr>
          <w:fldChar w:fldCharType="separate"/>
        </w:r>
        <w:r w:rsidR="00E83AC5">
          <w:rPr>
            <w:noProof/>
            <w:webHidden/>
          </w:rPr>
          <w:t>3</w:t>
        </w:r>
        <w:r w:rsidR="00E83AC5">
          <w:rPr>
            <w:noProof/>
            <w:webHidden/>
          </w:rPr>
          <w:fldChar w:fldCharType="end"/>
        </w:r>
      </w:hyperlink>
    </w:p>
    <w:p w:rsidR="00E83AC5" w:rsidRDefault="00036D83">
      <w:pPr>
        <w:pStyle w:val="TDC1"/>
        <w:tabs>
          <w:tab w:val="left" w:pos="40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hyperlink w:anchor="_Toc402345820" w:history="1">
        <w:r w:rsidR="00E83AC5" w:rsidRPr="00404791">
          <w:rPr>
            <w:rStyle w:val="Hipervnculo"/>
            <w:noProof/>
            <w:lang w:val="es-ES_tradnl"/>
          </w:rPr>
          <w:t>3</w:t>
        </w:r>
        <w:r w:rsidR="00E83AC5">
          <w:rPr>
            <w:rFonts w:asciiTheme="minorHAnsi" w:eastAsiaTheme="minorEastAsia" w:hAnsiTheme="minorHAnsi" w:cstheme="minorBidi"/>
            <w:noProof/>
            <w:sz w:val="22"/>
            <w:szCs w:val="22"/>
            <w:lang w:val="es-ES" w:eastAsia="es-ES"/>
          </w:rPr>
          <w:tab/>
        </w:r>
        <w:r w:rsidR="00E83AC5" w:rsidRPr="00404791">
          <w:rPr>
            <w:rStyle w:val="Hipervnculo"/>
            <w:noProof/>
            <w:lang w:val="es-ES_tradnl"/>
          </w:rPr>
          <w:t>Entregables</w:t>
        </w:r>
        <w:r w:rsidR="00E83AC5">
          <w:rPr>
            <w:noProof/>
            <w:webHidden/>
          </w:rPr>
          <w:tab/>
        </w:r>
        <w:r w:rsidR="00E83AC5">
          <w:rPr>
            <w:noProof/>
            <w:webHidden/>
          </w:rPr>
          <w:fldChar w:fldCharType="begin"/>
        </w:r>
        <w:r w:rsidR="00E83AC5">
          <w:rPr>
            <w:noProof/>
            <w:webHidden/>
          </w:rPr>
          <w:instrText xml:space="preserve"> PAGEREF _Toc402345820 \h </w:instrText>
        </w:r>
        <w:r w:rsidR="00E83AC5">
          <w:rPr>
            <w:noProof/>
            <w:webHidden/>
          </w:rPr>
        </w:r>
        <w:r w:rsidR="00E83AC5">
          <w:rPr>
            <w:noProof/>
            <w:webHidden/>
          </w:rPr>
          <w:fldChar w:fldCharType="separate"/>
        </w:r>
        <w:r w:rsidR="00E83AC5">
          <w:rPr>
            <w:noProof/>
            <w:webHidden/>
          </w:rPr>
          <w:t>3</w:t>
        </w:r>
        <w:r w:rsidR="00E83AC5">
          <w:rPr>
            <w:noProof/>
            <w:webHidden/>
          </w:rPr>
          <w:fldChar w:fldCharType="end"/>
        </w:r>
      </w:hyperlink>
    </w:p>
    <w:p w:rsidR="00E83AC5" w:rsidRDefault="00036D83">
      <w:pPr>
        <w:pStyle w:val="TDC1"/>
        <w:tabs>
          <w:tab w:val="left" w:pos="40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hyperlink w:anchor="_Toc402345821" w:history="1">
        <w:r w:rsidR="00E83AC5" w:rsidRPr="00404791">
          <w:rPr>
            <w:rStyle w:val="Hipervnculo"/>
            <w:noProof/>
            <w:lang w:val="es-ES_tradnl"/>
          </w:rPr>
          <w:t>4</w:t>
        </w:r>
        <w:r w:rsidR="00E83AC5">
          <w:rPr>
            <w:rFonts w:asciiTheme="minorHAnsi" w:eastAsiaTheme="minorEastAsia" w:hAnsiTheme="minorHAnsi" w:cstheme="minorBidi"/>
            <w:noProof/>
            <w:sz w:val="22"/>
            <w:szCs w:val="22"/>
            <w:lang w:val="es-ES" w:eastAsia="es-ES"/>
          </w:rPr>
          <w:tab/>
        </w:r>
        <w:r w:rsidR="00E83AC5" w:rsidRPr="00404791">
          <w:rPr>
            <w:rStyle w:val="Hipervnculo"/>
            <w:noProof/>
            <w:lang w:val="es-ES_tradnl"/>
          </w:rPr>
          <w:t>Términos de la garantía</w:t>
        </w:r>
        <w:r w:rsidR="00E83AC5">
          <w:rPr>
            <w:noProof/>
            <w:webHidden/>
          </w:rPr>
          <w:tab/>
        </w:r>
        <w:r w:rsidR="00E83AC5">
          <w:rPr>
            <w:noProof/>
            <w:webHidden/>
          </w:rPr>
          <w:fldChar w:fldCharType="begin"/>
        </w:r>
        <w:r w:rsidR="00E83AC5">
          <w:rPr>
            <w:noProof/>
            <w:webHidden/>
          </w:rPr>
          <w:instrText xml:space="preserve"> PAGEREF _Toc402345821 \h </w:instrText>
        </w:r>
        <w:r w:rsidR="00E83AC5">
          <w:rPr>
            <w:noProof/>
            <w:webHidden/>
          </w:rPr>
        </w:r>
        <w:r w:rsidR="00E83AC5">
          <w:rPr>
            <w:noProof/>
            <w:webHidden/>
          </w:rPr>
          <w:fldChar w:fldCharType="separate"/>
        </w:r>
        <w:r w:rsidR="00E83AC5">
          <w:rPr>
            <w:noProof/>
            <w:webHidden/>
          </w:rPr>
          <w:t>3</w:t>
        </w:r>
        <w:r w:rsidR="00E83AC5">
          <w:rPr>
            <w:noProof/>
            <w:webHidden/>
          </w:rPr>
          <w:fldChar w:fldCharType="end"/>
        </w:r>
      </w:hyperlink>
    </w:p>
    <w:p w:rsidR="00E83AC5" w:rsidRDefault="00036D83">
      <w:pPr>
        <w:pStyle w:val="TDC1"/>
        <w:tabs>
          <w:tab w:val="left" w:pos="40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hyperlink w:anchor="_Toc402345822" w:history="1">
        <w:r w:rsidR="00E83AC5" w:rsidRPr="00404791">
          <w:rPr>
            <w:rStyle w:val="Hipervnculo"/>
            <w:noProof/>
            <w:lang w:val="es-ES_tradnl"/>
          </w:rPr>
          <w:t>5</w:t>
        </w:r>
        <w:r w:rsidR="00E83AC5">
          <w:rPr>
            <w:rFonts w:asciiTheme="minorHAnsi" w:eastAsiaTheme="minorEastAsia" w:hAnsiTheme="minorHAnsi" w:cstheme="minorBidi"/>
            <w:noProof/>
            <w:sz w:val="22"/>
            <w:szCs w:val="22"/>
            <w:lang w:val="es-ES" w:eastAsia="es-ES"/>
          </w:rPr>
          <w:tab/>
        </w:r>
        <w:r w:rsidR="00E83AC5" w:rsidRPr="00404791">
          <w:rPr>
            <w:rStyle w:val="Hipervnculo"/>
            <w:noProof/>
            <w:lang w:val="es-ES_tradnl"/>
          </w:rPr>
          <w:t>Firmas de los participantes</w:t>
        </w:r>
        <w:r w:rsidR="00E83AC5">
          <w:rPr>
            <w:noProof/>
            <w:webHidden/>
          </w:rPr>
          <w:tab/>
        </w:r>
        <w:r w:rsidR="00E83AC5">
          <w:rPr>
            <w:noProof/>
            <w:webHidden/>
          </w:rPr>
          <w:fldChar w:fldCharType="begin"/>
        </w:r>
        <w:r w:rsidR="00E83AC5">
          <w:rPr>
            <w:noProof/>
            <w:webHidden/>
          </w:rPr>
          <w:instrText xml:space="preserve"> PAGEREF _Toc402345822 \h </w:instrText>
        </w:r>
        <w:r w:rsidR="00E83AC5">
          <w:rPr>
            <w:noProof/>
            <w:webHidden/>
          </w:rPr>
        </w:r>
        <w:r w:rsidR="00E83AC5">
          <w:rPr>
            <w:noProof/>
            <w:webHidden/>
          </w:rPr>
          <w:fldChar w:fldCharType="separate"/>
        </w:r>
        <w:r w:rsidR="00E83AC5">
          <w:rPr>
            <w:noProof/>
            <w:webHidden/>
          </w:rPr>
          <w:t>3</w:t>
        </w:r>
        <w:r w:rsidR="00E83AC5">
          <w:rPr>
            <w:noProof/>
            <w:webHidden/>
          </w:rPr>
          <w:fldChar w:fldCharType="end"/>
        </w:r>
      </w:hyperlink>
    </w:p>
    <w:p w:rsidR="000E7761" w:rsidRDefault="00973092">
      <w:pPr>
        <w:rPr>
          <w:lang w:val="es-ES"/>
        </w:rPr>
      </w:pPr>
      <w:r>
        <w:rPr>
          <w:lang w:val="es-ES"/>
        </w:rPr>
        <w:fldChar w:fldCharType="end"/>
      </w:r>
    </w:p>
    <w:p w:rsidR="000E7761" w:rsidRDefault="000E7761" w:rsidP="000E7761"/>
    <w:p w:rsidR="00E83AC5" w:rsidRPr="007F30AC" w:rsidRDefault="000E7761" w:rsidP="00E83AC5">
      <w:pPr>
        <w:pStyle w:val="Ttulo1"/>
        <w:numPr>
          <w:ilvl w:val="0"/>
          <w:numId w:val="1"/>
        </w:numPr>
        <w:rPr>
          <w:lang w:val="es-ES_tradnl"/>
        </w:rPr>
      </w:pPr>
      <w:r>
        <w:br w:type="page"/>
      </w:r>
      <w:bookmarkStart w:id="0" w:name="_Toc211316726"/>
      <w:bookmarkStart w:id="1" w:name="_Toc211317457"/>
      <w:bookmarkStart w:id="2" w:name="_Toc402345818"/>
      <w:r w:rsidR="00E83AC5">
        <w:rPr>
          <w:lang w:val="es-ES_tradnl"/>
        </w:rPr>
        <w:lastRenderedPageBreak/>
        <w:t>Módulos Involucrados</w:t>
      </w:r>
      <w:bookmarkEnd w:id="0"/>
      <w:bookmarkEnd w:id="1"/>
      <w:bookmarkEnd w:id="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525"/>
        <w:gridCol w:w="2525"/>
        <w:gridCol w:w="2526"/>
        <w:gridCol w:w="2526"/>
      </w:tblGrid>
      <w:tr w:rsidR="00E83AC5" w:rsidRPr="001E44F9" w:rsidTr="00B2711D">
        <w:tc>
          <w:tcPr>
            <w:tcW w:w="2525" w:type="dxa"/>
            <w:shd w:val="pct10" w:color="auto" w:fill="auto"/>
          </w:tcPr>
          <w:p w:rsidR="00E83AC5" w:rsidRPr="001E44F9" w:rsidRDefault="00E83AC5" w:rsidP="00B2711D">
            <w:pPr>
              <w:jc w:val="center"/>
              <w:rPr>
                <w:b/>
                <w:lang w:val="es-ES_tradnl"/>
              </w:rPr>
            </w:pPr>
            <w:r w:rsidRPr="001E44F9">
              <w:rPr>
                <w:b/>
                <w:lang w:val="es-ES_tradnl"/>
              </w:rPr>
              <w:t>Módulo</w:t>
            </w:r>
          </w:p>
        </w:tc>
        <w:tc>
          <w:tcPr>
            <w:tcW w:w="2525" w:type="dxa"/>
            <w:shd w:val="pct10" w:color="auto" w:fill="auto"/>
          </w:tcPr>
          <w:p w:rsidR="00E83AC5" w:rsidRPr="001E44F9" w:rsidRDefault="00E83AC5" w:rsidP="00B2711D">
            <w:pPr>
              <w:jc w:val="center"/>
              <w:rPr>
                <w:b/>
                <w:lang w:val="es-ES_tradnl"/>
              </w:rPr>
            </w:pPr>
            <w:r w:rsidRPr="001E44F9">
              <w:rPr>
                <w:b/>
                <w:lang w:val="es-ES_tradnl"/>
              </w:rPr>
              <w:t>Fase</w:t>
            </w:r>
          </w:p>
        </w:tc>
        <w:tc>
          <w:tcPr>
            <w:tcW w:w="2526" w:type="dxa"/>
            <w:shd w:val="pct10" w:color="auto" w:fill="auto"/>
          </w:tcPr>
          <w:p w:rsidR="00E83AC5" w:rsidRPr="001E44F9" w:rsidRDefault="00E83AC5" w:rsidP="00B2711D">
            <w:pPr>
              <w:jc w:val="center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Líder ITTUMI</w:t>
            </w:r>
          </w:p>
        </w:tc>
        <w:tc>
          <w:tcPr>
            <w:tcW w:w="2526" w:type="dxa"/>
            <w:shd w:val="pct10" w:color="auto" w:fill="auto"/>
          </w:tcPr>
          <w:p w:rsidR="00E83AC5" w:rsidRPr="001E44F9" w:rsidRDefault="00E83AC5" w:rsidP="00B2711D">
            <w:pPr>
              <w:jc w:val="center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Líder Cliente</w:t>
            </w:r>
          </w:p>
        </w:tc>
      </w:tr>
      <w:tr w:rsidR="00E83AC5" w:rsidRPr="001E44F9" w:rsidTr="00B2711D">
        <w:tc>
          <w:tcPr>
            <w:tcW w:w="2525" w:type="dxa"/>
          </w:tcPr>
          <w:p w:rsidR="00E83AC5" w:rsidRPr="001E44F9" w:rsidRDefault="00E83AC5" w:rsidP="00B2711D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NOMINA</w:t>
            </w:r>
          </w:p>
        </w:tc>
        <w:tc>
          <w:tcPr>
            <w:tcW w:w="2525" w:type="dxa"/>
          </w:tcPr>
          <w:p w:rsidR="00E83AC5" w:rsidRPr="001E44F9" w:rsidRDefault="00E83AC5" w:rsidP="00B2711D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Recibo de Nómina CFD</w:t>
            </w:r>
          </w:p>
        </w:tc>
        <w:tc>
          <w:tcPr>
            <w:tcW w:w="2526" w:type="dxa"/>
          </w:tcPr>
          <w:p w:rsidR="00E83AC5" w:rsidRPr="001E44F9" w:rsidRDefault="00E83AC5" w:rsidP="00B2711D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Cesar Aguilar</w:t>
            </w:r>
          </w:p>
        </w:tc>
        <w:tc>
          <w:tcPr>
            <w:tcW w:w="2526" w:type="dxa"/>
          </w:tcPr>
          <w:p w:rsidR="00E83AC5" w:rsidRPr="001E44F9" w:rsidRDefault="00E83AC5" w:rsidP="00B2711D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Fernando Guerra</w:t>
            </w:r>
          </w:p>
        </w:tc>
      </w:tr>
    </w:tbl>
    <w:p w:rsidR="00E83AC5" w:rsidRDefault="00E83AC5" w:rsidP="00E83AC5">
      <w:pPr>
        <w:rPr>
          <w:lang w:val="es-ES_tradnl"/>
        </w:rPr>
      </w:pPr>
      <w:bookmarkStart w:id="3" w:name="_Toc211316727"/>
      <w:bookmarkStart w:id="4" w:name="_Toc211317458"/>
    </w:p>
    <w:p w:rsidR="00E83AC5" w:rsidRDefault="00E83AC5" w:rsidP="00E83AC5">
      <w:pPr>
        <w:pStyle w:val="Ttulo1"/>
        <w:numPr>
          <w:ilvl w:val="0"/>
          <w:numId w:val="1"/>
        </w:numPr>
        <w:rPr>
          <w:lang w:val="es-ES_tradnl"/>
        </w:rPr>
      </w:pPr>
      <w:bookmarkStart w:id="5" w:name="_Toc402345819"/>
      <w:r>
        <w:rPr>
          <w:lang w:val="es-ES_tradnl"/>
        </w:rPr>
        <w:t>Objetivos Alcanzados</w:t>
      </w:r>
      <w:bookmarkEnd w:id="3"/>
      <w:bookmarkEnd w:id="4"/>
      <w:bookmarkEnd w:id="5"/>
    </w:p>
    <w:p w:rsidR="00E83AC5" w:rsidRDefault="00E83AC5" w:rsidP="00E83AC5">
      <w:pPr>
        <w:rPr>
          <w:lang w:val="es-ES_tradn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508"/>
        <w:gridCol w:w="7594"/>
      </w:tblGrid>
      <w:tr w:rsidR="00E83AC5" w:rsidRPr="001E44F9" w:rsidTr="00B2711D">
        <w:tc>
          <w:tcPr>
            <w:tcW w:w="2508" w:type="dxa"/>
            <w:shd w:val="pct10" w:color="auto" w:fill="auto"/>
          </w:tcPr>
          <w:p w:rsidR="00E83AC5" w:rsidRPr="001E44F9" w:rsidRDefault="00E83AC5" w:rsidP="00B2711D">
            <w:pPr>
              <w:rPr>
                <w:b/>
                <w:lang w:val="es-ES_tradnl"/>
              </w:rPr>
            </w:pPr>
            <w:r w:rsidRPr="001E44F9">
              <w:rPr>
                <w:b/>
                <w:lang w:val="es-ES_tradnl"/>
              </w:rPr>
              <w:t>Módulo</w:t>
            </w:r>
          </w:p>
        </w:tc>
        <w:tc>
          <w:tcPr>
            <w:tcW w:w="7594" w:type="dxa"/>
            <w:shd w:val="pct10" w:color="auto" w:fill="auto"/>
          </w:tcPr>
          <w:p w:rsidR="00E83AC5" w:rsidRPr="001E44F9" w:rsidRDefault="00E83AC5" w:rsidP="00B2711D">
            <w:pPr>
              <w:rPr>
                <w:b/>
                <w:lang w:val="es-ES_tradnl"/>
              </w:rPr>
            </w:pPr>
            <w:r w:rsidRPr="001E44F9">
              <w:rPr>
                <w:b/>
                <w:lang w:val="es-ES_tradnl"/>
              </w:rPr>
              <w:t>Objetivos</w:t>
            </w:r>
          </w:p>
        </w:tc>
      </w:tr>
      <w:tr w:rsidR="00E83AC5" w:rsidRPr="001E44F9" w:rsidTr="00B2711D">
        <w:tc>
          <w:tcPr>
            <w:tcW w:w="2508" w:type="dxa"/>
          </w:tcPr>
          <w:p w:rsidR="00E83AC5" w:rsidRDefault="00E83AC5" w:rsidP="00B2711D">
            <w:pPr>
              <w:rPr>
                <w:lang w:val="es-ES_tradnl"/>
              </w:rPr>
            </w:pPr>
          </w:p>
          <w:p w:rsidR="00E83AC5" w:rsidRDefault="00E83AC5" w:rsidP="00B2711D">
            <w:pPr>
              <w:rPr>
                <w:lang w:val="es-ES_tradnl"/>
              </w:rPr>
            </w:pPr>
          </w:p>
          <w:p w:rsidR="00E83AC5" w:rsidRDefault="00E83AC5" w:rsidP="00B2711D">
            <w:pPr>
              <w:rPr>
                <w:lang w:val="es-ES_tradnl"/>
              </w:rPr>
            </w:pPr>
          </w:p>
          <w:p w:rsidR="00E83AC5" w:rsidRDefault="00E83AC5" w:rsidP="00B2711D">
            <w:pPr>
              <w:rPr>
                <w:lang w:val="es-ES_tradnl"/>
              </w:rPr>
            </w:pPr>
          </w:p>
          <w:p w:rsidR="00E83AC5" w:rsidRDefault="00E83AC5" w:rsidP="00B2711D">
            <w:pPr>
              <w:rPr>
                <w:lang w:val="es-ES_tradnl"/>
              </w:rPr>
            </w:pPr>
          </w:p>
          <w:p w:rsidR="00E83AC5" w:rsidRPr="001E44F9" w:rsidRDefault="00E83AC5" w:rsidP="00B2711D">
            <w:pPr>
              <w:rPr>
                <w:lang w:val="es-ES_tradnl"/>
              </w:rPr>
            </w:pPr>
            <w:r>
              <w:rPr>
                <w:lang w:val="es-ES_tradnl"/>
              </w:rPr>
              <w:t>Recibo de Nómina CFDI</w:t>
            </w:r>
          </w:p>
        </w:tc>
        <w:tc>
          <w:tcPr>
            <w:tcW w:w="7594" w:type="dxa"/>
          </w:tcPr>
          <w:p w:rsidR="00E83AC5" w:rsidRDefault="00E83AC5" w:rsidP="00B2711D">
            <w:pPr>
              <w:rPr>
                <w:lang w:val="es-ES_tradnl"/>
              </w:rPr>
            </w:pPr>
          </w:p>
          <w:p w:rsidR="00E83AC5" w:rsidRDefault="00E83AC5" w:rsidP="00B2711D">
            <w:pPr>
              <w:pStyle w:val="Prrafodelista"/>
              <w:numPr>
                <w:ilvl w:val="0"/>
                <w:numId w:val="19"/>
              </w:numPr>
              <w:rPr>
                <w:lang w:val="es-ES_tradnl"/>
              </w:rPr>
            </w:pPr>
            <w:r w:rsidRPr="007C30D0">
              <w:rPr>
                <w:lang w:val="es-ES_tradnl"/>
              </w:rPr>
              <w:t>Generación de XML a través de SAP</w:t>
            </w:r>
          </w:p>
          <w:p w:rsidR="00E83AC5" w:rsidRDefault="00E83AC5" w:rsidP="00B2711D">
            <w:pPr>
              <w:pStyle w:val="Prrafodelista"/>
              <w:numPr>
                <w:ilvl w:val="0"/>
                <w:numId w:val="19"/>
              </w:numPr>
              <w:rPr>
                <w:lang w:val="es-ES_tradnl"/>
              </w:rPr>
            </w:pPr>
            <w:r>
              <w:rPr>
                <w:lang w:val="es-ES_tradnl"/>
              </w:rPr>
              <w:t>Carga de XML a SAP después de timbrado por el PAC</w:t>
            </w:r>
          </w:p>
          <w:p w:rsidR="00E83AC5" w:rsidRDefault="00E83AC5" w:rsidP="00B2711D">
            <w:pPr>
              <w:pStyle w:val="Prrafodelista"/>
              <w:numPr>
                <w:ilvl w:val="0"/>
                <w:numId w:val="19"/>
              </w:numPr>
              <w:rPr>
                <w:lang w:val="es-ES_tradnl"/>
              </w:rPr>
            </w:pPr>
            <w:r w:rsidRPr="007C30D0">
              <w:rPr>
                <w:lang w:val="es-ES_tradnl"/>
              </w:rPr>
              <w:t>Visualización e impresión del Recibo de Nómina con su correspondiente código bidimensional (CBB)</w:t>
            </w:r>
          </w:p>
          <w:p w:rsidR="00E83AC5" w:rsidRDefault="00E83AC5" w:rsidP="00B2711D">
            <w:pPr>
              <w:pStyle w:val="Prrafodelista"/>
              <w:numPr>
                <w:ilvl w:val="0"/>
                <w:numId w:val="19"/>
              </w:numPr>
              <w:rPr>
                <w:lang w:val="es-ES_tradnl"/>
              </w:rPr>
            </w:pPr>
            <w:r>
              <w:rPr>
                <w:lang w:val="es-ES_tradnl"/>
              </w:rPr>
              <w:t xml:space="preserve">Envió de Correo Electrónico </w:t>
            </w:r>
          </w:p>
          <w:p w:rsidR="00E83AC5" w:rsidRDefault="00E83AC5" w:rsidP="00B2711D">
            <w:pPr>
              <w:pStyle w:val="Prrafodelista"/>
              <w:numPr>
                <w:ilvl w:val="0"/>
                <w:numId w:val="19"/>
              </w:numPr>
              <w:rPr>
                <w:lang w:val="es-ES_tradnl"/>
              </w:rPr>
            </w:pPr>
            <w:r>
              <w:rPr>
                <w:lang w:val="es-ES_tradnl"/>
              </w:rPr>
              <w:t>Cancelación de XML después del timbrado</w:t>
            </w:r>
          </w:p>
          <w:p w:rsidR="00E83AC5" w:rsidRPr="007C30D0" w:rsidRDefault="00E83AC5" w:rsidP="00B2711D">
            <w:pPr>
              <w:pStyle w:val="Prrafodelista"/>
              <w:numPr>
                <w:ilvl w:val="0"/>
                <w:numId w:val="19"/>
              </w:numPr>
              <w:rPr>
                <w:lang w:val="es-ES_tradnl"/>
              </w:rPr>
            </w:pPr>
            <w:r>
              <w:rPr>
                <w:lang w:val="es-ES_tradnl"/>
              </w:rPr>
              <w:t>Consulta del estado de documentos a través del Monitor de Documentos.</w:t>
            </w:r>
          </w:p>
          <w:p w:rsidR="00E83AC5" w:rsidRPr="001E44F9" w:rsidRDefault="00E83AC5" w:rsidP="00B2711D">
            <w:pPr>
              <w:rPr>
                <w:lang w:val="es-ES_tradnl"/>
              </w:rPr>
            </w:pPr>
          </w:p>
          <w:p w:rsidR="00E83AC5" w:rsidRPr="001E44F9" w:rsidRDefault="00E83AC5" w:rsidP="00B2711D">
            <w:pPr>
              <w:rPr>
                <w:lang w:val="es-ES_tradnl"/>
              </w:rPr>
            </w:pPr>
          </w:p>
        </w:tc>
      </w:tr>
    </w:tbl>
    <w:p w:rsidR="00E83AC5" w:rsidRDefault="00E83AC5" w:rsidP="00E83AC5">
      <w:pPr>
        <w:pStyle w:val="Ttulo1"/>
        <w:numPr>
          <w:ilvl w:val="0"/>
          <w:numId w:val="1"/>
        </w:numPr>
        <w:rPr>
          <w:lang w:val="es-ES_tradnl"/>
        </w:rPr>
      </w:pPr>
      <w:bookmarkStart w:id="6" w:name="_Toc402345820"/>
      <w:bookmarkStart w:id="7" w:name="_Toc211316728"/>
      <w:bookmarkStart w:id="8" w:name="_Toc211317459"/>
      <w:r>
        <w:rPr>
          <w:lang w:val="es-ES_tradnl"/>
        </w:rPr>
        <w:t>Entregables</w:t>
      </w:r>
      <w:bookmarkEnd w:id="6"/>
      <w:r>
        <w:rPr>
          <w:lang w:val="es-ES_tradnl"/>
        </w:rPr>
        <w:t xml:space="preserve"> </w:t>
      </w:r>
      <w:bookmarkEnd w:id="7"/>
      <w:bookmarkEnd w:id="8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508"/>
        <w:gridCol w:w="7594"/>
      </w:tblGrid>
      <w:tr w:rsidR="00E83AC5" w:rsidRPr="001E44F9" w:rsidTr="00B2711D">
        <w:tc>
          <w:tcPr>
            <w:tcW w:w="2508" w:type="dxa"/>
            <w:shd w:val="pct10" w:color="auto" w:fill="auto"/>
          </w:tcPr>
          <w:p w:rsidR="00E83AC5" w:rsidRPr="001E44F9" w:rsidRDefault="00E83AC5" w:rsidP="00B2711D">
            <w:pPr>
              <w:rPr>
                <w:b/>
                <w:lang w:val="es-ES_tradnl"/>
              </w:rPr>
            </w:pPr>
            <w:r w:rsidRPr="001E44F9">
              <w:rPr>
                <w:b/>
                <w:lang w:val="es-ES_tradnl"/>
              </w:rPr>
              <w:t>Módulo</w:t>
            </w:r>
          </w:p>
        </w:tc>
        <w:tc>
          <w:tcPr>
            <w:tcW w:w="7594" w:type="dxa"/>
            <w:shd w:val="pct10" w:color="auto" w:fill="auto"/>
          </w:tcPr>
          <w:p w:rsidR="00E83AC5" w:rsidRPr="001E44F9" w:rsidRDefault="00E83AC5" w:rsidP="00B2711D">
            <w:pPr>
              <w:rPr>
                <w:b/>
                <w:lang w:val="es-ES_tradnl"/>
              </w:rPr>
            </w:pPr>
            <w:r w:rsidRPr="001E44F9">
              <w:rPr>
                <w:b/>
                <w:lang w:val="es-ES_tradnl"/>
              </w:rPr>
              <w:t>Observación</w:t>
            </w:r>
          </w:p>
        </w:tc>
      </w:tr>
      <w:tr w:rsidR="00E83AC5" w:rsidRPr="001E44F9" w:rsidTr="00B2711D">
        <w:tc>
          <w:tcPr>
            <w:tcW w:w="2508" w:type="dxa"/>
          </w:tcPr>
          <w:p w:rsidR="00E83AC5" w:rsidRDefault="00E83AC5" w:rsidP="00B2711D">
            <w:pPr>
              <w:jc w:val="center"/>
              <w:rPr>
                <w:lang w:val="es-ES_tradnl"/>
              </w:rPr>
            </w:pPr>
          </w:p>
          <w:p w:rsidR="00E83AC5" w:rsidRDefault="00E83AC5" w:rsidP="00B2711D">
            <w:pPr>
              <w:jc w:val="center"/>
              <w:rPr>
                <w:lang w:val="es-ES_tradnl"/>
              </w:rPr>
            </w:pPr>
          </w:p>
          <w:p w:rsidR="00E83AC5" w:rsidRDefault="00E83AC5" w:rsidP="00B2711D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Recibo de Nómina CFDI</w:t>
            </w:r>
          </w:p>
          <w:p w:rsidR="00E83AC5" w:rsidRPr="001E44F9" w:rsidRDefault="00E83AC5" w:rsidP="00B2711D">
            <w:pPr>
              <w:jc w:val="center"/>
              <w:rPr>
                <w:lang w:val="es-ES_tradnl"/>
              </w:rPr>
            </w:pPr>
          </w:p>
        </w:tc>
        <w:tc>
          <w:tcPr>
            <w:tcW w:w="7594" w:type="dxa"/>
          </w:tcPr>
          <w:p w:rsidR="00E83AC5" w:rsidRDefault="00E83AC5" w:rsidP="00B2711D">
            <w:pPr>
              <w:rPr>
                <w:lang w:val="es-ES_tradnl"/>
              </w:rPr>
            </w:pPr>
          </w:p>
          <w:p w:rsidR="00E83AC5" w:rsidRPr="00983D20" w:rsidRDefault="00E83AC5" w:rsidP="00B2711D">
            <w:pPr>
              <w:pStyle w:val="Prrafodelista"/>
              <w:numPr>
                <w:ilvl w:val="0"/>
                <w:numId w:val="19"/>
              </w:numPr>
              <w:rPr>
                <w:lang w:val="es-ES_tradnl"/>
              </w:rPr>
            </w:pPr>
            <w:r w:rsidRPr="00983D20">
              <w:rPr>
                <w:lang w:val="es-ES_tradnl"/>
              </w:rPr>
              <w:t>Manuales de Configuración</w:t>
            </w:r>
          </w:p>
          <w:p w:rsidR="00E83AC5" w:rsidRDefault="00E83AC5" w:rsidP="00B2711D">
            <w:pPr>
              <w:pStyle w:val="Prrafodelista"/>
              <w:numPr>
                <w:ilvl w:val="0"/>
                <w:numId w:val="19"/>
              </w:numPr>
              <w:rPr>
                <w:lang w:val="es-ES_tradnl"/>
              </w:rPr>
            </w:pPr>
            <w:r>
              <w:rPr>
                <w:lang w:val="es-ES_tradnl"/>
              </w:rPr>
              <w:t>Especificaciones Técnicas</w:t>
            </w:r>
          </w:p>
          <w:p w:rsidR="00E83AC5" w:rsidRDefault="00E83AC5" w:rsidP="00B2711D">
            <w:pPr>
              <w:pStyle w:val="Prrafodelista"/>
              <w:numPr>
                <w:ilvl w:val="0"/>
                <w:numId w:val="19"/>
              </w:numPr>
              <w:rPr>
                <w:lang w:val="es-ES_tradnl"/>
              </w:rPr>
            </w:pPr>
            <w:r w:rsidRPr="00983D20">
              <w:rPr>
                <w:lang w:val="es-ES_tradnl"/>
              </w:rPr>
              <w:t>Manuales del usuario</w:t>
            </w:r>
          </w:p>
          <w:p w:rsidR="00E83AC5" w:rsidRPr="00983D20" w:rsidRDefault="00E83AC5" w:rsidP="00B2711D">
            <w:pPr>
              <w:pStyle w:val="Prrafodelista"/>
              <w:rPr>
                <w:lang w:val="es-ES_tradnl"/>
              </w:rPr>
            </w:pPr>
          </w:p>
        </w:tc>
      </w:tr>
    </w:tbl>
    <w:p w:rsidR="00E83AC5" w:rsidRDefault="00E83AC5" w:rsidP="00E83AC5">
      <w:pPr>
        <w:pStyle w:val="Ttulo1"/>
        <w:numPr>
          <w:ilvl w:val="0"/>
          <w:numId w:val="1"/>
        </w:numPr>
        <w:rPr>
          <w:lang w:val="es-ES_tradnl"/>
        </w:rPr>
      </w:pPr>
      <w:bookmarkStart w:id="9" w:name="_Toc211316730"/>
      <w:bookmarkStart w:id="10" w:name="_Toc211317461"/>
      <w:bookmarkStart w:id="11" w:name="_Toc402345821"/>
      <w:r>
        <w:rPr>
          <w:lang w:val="es-ES_tradnl"/>
        </w:rPr>
        <w:t>Términos de la garantía</w:t>
      </w:r>
      <w:bookmarkEnd w:id="9"/>
      <w:bookmarkEnd w:id="10"/>
      <w:bookmarkEnd w:id="11"/>
    </w:p>
    <w:p w:rsidR="00E83AC5" w:rsidRDefault="00E83AC5" w:rsidP="004F20B2">
      <w:pPr>
        <w:jc w:val="both"/>
        <w:rPr>
          <w:lang w:val="es-ES_tradnl"/>
        </w:rPr>
      </w:pPr>
      <w:r>
        <w:rPr>
          <w:lang w:val="es-ES_tradnl"/>
        </w:rPr>
        <w:t xml:space="preserve">Ofrecemos una garantía de 1 mes a partir de la firma del presente documento </w:t>
      </w:r>
      <w:r w:rsidR="004F20B2">
        <w:rPr>
          <w:lang w:val="es-ES_tradnl"/>
        </w:rPr>
        <w:t>para</w:t>
      </w:r>
      <w:r>
        <w:rPr>
          <w:lang w:val="es-ES_tradnl"/>
        </w:rPr>
        <w:t xml:space="preserve"> todos los servicios prestados a nivel de </w:t>
      </w:r>
      <w:r w:rsidRPr="00A41171">
        <w:rPr>
          <w:lang w:val="es-ES_tradnl"/>
        </w:rPr>
        <w:t xml:space="preserve">configuración y desarrollo de programas. La garantía cubre errores a nivel de programa o ajustes al funcionamiento que se encuentran incluidos en la definición </w:t>
      </w:r>
      <w:r w:rsidR="004F20B2">
        <w:rPr>
          <w:lang w:val="es-ES_tradnl"/>
        </w:rPr>
        <w:t xml:space="preserve">de los planos de negocio (Blue </w:t>
      </w:r>
      <w:proofErr w:type="spellStart"/>
      <w:r w:rsidR="004F20B2">
        <w:rPr>
          <w:lang w:val="es-ES_tradnl"/>
        </w:rPr>
        <w:t>Print</w:t>
      </w:r>
      <w:proofErr w:type="spellEnd"/>
      <w:r w:rsidR="004F20B2">
        <w:rPr>
          <w:lang w:val="es-ES_tradnl"/>
        </w:rPr>
        <w:t xml:space="preserve">) </w:t>
      </w:r>
      <w:r w:rsidRPr="00A41171">
        <w:rPr>
          <w:lang w:val="es-ES_tradnl"/>
        </w:rPr>
        <w:t xml:space="preserve">y </w:t>
      </w:r>
      <w:r w:rsidR="004F20B2">
        <w:rPr>
          <w:lang w:val="es-ES_tradnl"/>
        </w:rPr>
        <w:t>definiciones de los desarrollos</w:t>
      </w:r>
      <w:r w:rsidRPr="00A41171">
        <w:rPr>
          <w:lang w:val="es-ES_tradnl"/>
        </w:rPr>
        <w:t xml:space="preserve"> y que fueron verificados </w:t>
      </w:r>
      <w:r w:rsidR="004F20B2">
        <w:rPr>
          <w:lang w:val="es-ES_tradnl"/>
        </w:rPr>
        <w:t>y aceptados en las pruebas integrales.</w:t>
      </w:r>
    </w:p>
    <w:p w:rsidR="00E83AC5" w:rsidRPr="00F92287" w:rsidRDefault="00E83AC5" w:rsidP="00E83AC5">
      <w:pPr>
        <w:pStyle w:val="Ttulo1"/>
        <w:numPr>
          <w:ilvl w:val="0"/>
          <w:numId w:val="1"/>
        </w:numPr>
        <w:rPr>
          <w:lang w:val="es-ES_tradnl"/>
        </w:rPr>
      </w:pPr>
      <w:bookmarkStart w:id="12" w:name="_Toc211316731"/>
      <w:bookmarkStart w:id="13" w:name="_Toc211317462"/>
      <w:bookmarkStart w:id="14" w:name="_Toc402345822"/>
      <w:r w:rsidRPr="00F92287">
        <w:rPr>
          <w:lang w:val="es-ES_tradnl"/>
        </w:rPr>
        <w:t>Firmas de los participantes</w:t>
      </w:r>
      <w:bookmarkEnd w:id="12"/>
      <w:bookmarkEnd w:id="13"/>
      <w:bookmarkEnd w:id="14"/>
    </w:p>
    <w:p w:rsidR="00E83AC5" w:rsidRPr="007F30AC" w:rsidRDefault="00E83AC5" w:rsidP="00E83AC5">
      <w:pPr>
        <w:rPr>
          <w:lang w:val="es-ES_tradnl"/>
        </w:rPr>
      </w:pPr>
    </w:p>
    <w:p w:rsidR="00E83AC5" w:rsidRDefault="00E83AC5" w:rsidP="00E83AC5">
      <w:pPr>
        <w:rPr>
          <w:lang w:val="es-ES_tradnl"/>
        </w:rPr>
      </w:pPr>
      <w:r w:rsidRPr="007F30AC">
        <w:rPr>
          <w:lang w:val="es-ES_tradnl"/>
        </w:rPr>
        <w:t xml:space="preserve">Por medio de este documento se </w:t>
      </w:r>
      <w:r>
        <w:rPr>
          <w:lang w:val="es-ES_tradnl"/>
        </w:rPr>
        <w:t>deja</w:t>
      </w:r>
      <w:r w:rsidRPr="007F30AC">
        <w:rPr>
          <w:lang w:val="es-ES_tradnl"/>
        </w:rPr>
        <w:t xml:space="preserve"> </w:t>
      </w:r>
      <w:r>
        <w:rPr>
          <w:lang w:val="es-ES_tradnl"/>
        </w:rPr>
        <w:t>constancia</w:t>
      </w:r>
      <w:r w:rsidRPr="007F30AC">
        <w:rPr>
          <w:lang w:val="es-ES_tradnl"/>
        </w:rPr>
        <w:t xml:space="preserve"> que se han </w:t>
      </w:r>
      <w:r>
        <w:rPr>
          <w:lang w:val="es-ES_tradnl"/>
        </w:rPr>
        <w:t>cumplido con</w:t>
      </w:r>
      <w:r w:rsidRPr="007F30AC">
        <w:rPr>
          <w:lang w:val="es-ES_tradnl"/>
        </w:rPr>
        <w:t xml:space="preserve"> los </w:t>
      </w:r>
      <w:r>
        <w:rPr>
          <w:lang w:val="es-ES_tradnl"/>
        </w:rPr>
        <w:t xml:space="preserve">objetivos y concluido </w:t>
      </w:r>
      <w:r w:rsidR="004F20B2">
        <w:rPr>
          <w:lang w:val="es-ES_tradnl"/>
        </w:rPr>
        <w:t>los entregables indicados</w:t>
      </w:r>
      <w:r>
        <w:rPr>
          <w:lang w:val="es-ES_tradnl"/>
        </w:rPr>
        <w:t xml:space="preserve"> anteriormente dando por cerrado el proyecto.</w:t>
      </w:r>
    </w:p>
    <w:p w:rsidR="00E83AC5" w:rsidRDefault="00E83AC5" w:rsidP="00E83AC5">
      <w:pPr>
        <w:rPr>
          <w:lang w:val="es-ES_tradnl"/>
        </w:rPr>
      </w:pPr>
    </w:p>
    <w:p w:rsidR="004F20B2" w:rsidRDefault="004F20B2" w:rsidP="00E83AC5">
      <w:pPr>
        <w:rPr>
          <w:lang w:val="es-ES_tradn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051"/>
        <w:gridCol w:w="5051"/>
      </w:tblGrid>
      <w:tr w:rsidR="00E83AC5" w:rsidRPr="001E44F9" w:rsidTr="00B2711D">
        <w:tc>
          <w:tcPr>
            <w:tcW w:w="5051" w:type="dxa"/>
            <w:shd w:val="pct10" w:color="auto" w:fill="auto"/>
          </w:tcPr>
          <w:p w:rsidR="00E83AC5" w:rsidRPr="001E44F9" w:rsidRDefault="00E83AC5" w:rsidP="00B2711D">
            <w:pPr>
              <w:rPr>
                <w:b/>
                <w:lang w:val="es-ES_tradnl"/>
              </w:rPr>
            </w:pPr>
            <w:r w:rsidRPr="001E44F9">
              <w:rPr>
                <w:b/>
                <w:lang w:val="es-ES_tradnl"/>
              </w:rPr>
              <w:t>Nombre y Apellido</w:t>
            </w:r>
          </w:p>
        </w:tc>
        <w:tc>
          <w:tcPr>
            <w:tcW w:w="5051" w:type="dxa"/>
            <w:shd w:val="pct10" w:color="auto" w:fill="auto"/>
          </w:tcPr>
          <w:p w:rsidR="00E83AC5" w:rsidRPr="001E44F9" w:rsidRDefault="00E83AC5" w:rsidP="00B2711D">
            <w:pPr>
              <w:rPr>
                <w:b/>
                <w:lang w:val="es-ES_tradnl"/>
              </w:rPr>
            </w:pPr>
            <w:r w:rsidRPr="001E44F9">
              <w:rPr>
                <w:b/>
                <w:lang w:val="es-ES_tradnl"/>
              </w:rPr>
              <w:t>Firmas</w:t>
            </w:r>
          </w:p>
        </w:tc>
      </w:tr>
      <w:tr w:rsidR="00E83AC5" w:rsidRPr="001E44F9" w:rsidTr="00B2711D">
        <w:tc>
          <w:tcPr>
            <w:tcW w:w="5051" w:type="dxa"/>
          </w:tcPr>
          <w:p w:rsidR="00E83AC5" w:rsidRPr="001E44F9" w:rsidRDefault="00E83AC5" w:rsidP="00E83AC5">
            <w:pPr>
              <w:rPr>
                <w:lang w:val="es-ES_tradnl"/>
              </w:rPr>
            </w:pPr>
          </w:p>
        </w:tc>
        <w:tc>
          <w:tcPr>
            <w:tcW w:w="5051" w:type="dxa"/>
          </w:tcPr>
          <w:p w:rsidR="00E83AC5" w:rsidRPr="001E44F9" w:rsidRDefault="00E83AC5" w:rsidP="00B2711D">
            <w:pPr>
              <w:rPr>
                <w:lang w:val="es-ES_tradnl"/>
              </w:rPr>
            </w:pPr>
          </w:p>
        </w:tc>
      </w:tr>
      <w:tr w:rsidR="00E83AC5" w:rsidRPr="001E44F9" w:rsidTr="00B2711D">
        <w:tc>
          <w:tcPr>
            <w:tcW w:w="5051" w:type="dxa"/>
          </w:tcPr>
          <w:p w:rsidR="00E83AC5" w:rsidRPr="001E44F9" w:rsidRDefault="00E83AC5" w:rsidP="00E83AC5">
            <w:pPr>
              <w:rPr>
                <w:lang w:val="es-ES_tradnl"/>
              </w:rPr>
            </w:pPr>
          </w:p>
        </w:tc>
        <w:tc>
          <w:tcPr>
            <w:tcW w:w="5051" w:type="dxa"/>
          </w:tcPr>
          <w:p w:rsidR="00E83AC5" w:rsidRPr="001E44F9" w:rsidRDefault="00E83AC5" w:rsidP="00B2711D">
            <w:pPr>
              <w:rPr>
                <w:lang w:val="es-ES_tradnl"/>
              </w:rPr>
            </w:pPr>
          </w:p>
        </w:tc>
      </w:tr>
      <w:tr w:rsidR="00E83AC5" w:rsidRPr="001E44F9" w:rsidTr="00B2711D">
        <w:tc>
          <w:tcPr>
            <w:tcW w:w="5051" w:type="dxa"/>
          </w:tcPr>
          <w:p w:rsidR="00E83AC5" w:rsidRPr="001E44F9" w:rsidRDefault="00E83AC5" w:rsidP="00E83AC5">
            <w:pPr>
              <w:rPr>
                <w:lang w:val="es-ES_tradnl"/>
              </w:rPr>
            </w:pPr>
          </w:p>
        </w:tc>
        <w:tc>
          <w:tcPr>
            <w:tcW w:w="5051" w:type="dxa"/>
          </w:tcPr>
          <w:p w:rsidR="00E83AC5" w:rsidRPr="001E44F9" w:rsidRDefault="00E83AC5" w:rsidP="00B2711D">
            <w:pPr>
              <w:rPr>
                <w:lang w:val="es-ES_tradnl"/>
              </w:rPr>
            </w:pPr>
          </w:p>
        </w:tc>
      </w:tr>
      <w:tr w:rsidR="00E83AC5" w:rsidRPr="001E44F9" w:rsidTr="00B2711D">
        <w:tc>
          <w:tcPr>
            <w:tcW w:w="5051" w:type="dxa"/>
          </w:tcPr>
          <w:p w:rsidR="00E83AC5" w:rsidRDefault="00E83AC5" w:rsidP="00B2711D">
            <w:pPr>
              <w:rPr>
                <w:b/>
              </w:rPr>
            </w:pPr>
          </w:p>
        </w:tc>
        <w:tc>
          <w:tcPr>
            <w:tcW w:w="5051" w:type="dxa"/>
          </w:tcPr>
          <w:p w:rsidR="00E83AC5" w:rsidRPr="001E44F9" w:rsidRDefault="00E83AC5" w:rsidP="00B2711D">
            <w:pPr>
              <w:rPr>
                <w:lang w:val="es-ES_tradnl"/>
              </w:rPr>
            </w:pPr>
          </w:p>
        </w:tc>
      </w:tr>
    </w:tbl>
    <w:p w:rsidR="00E83AC5" w:rsidRPr="007F30AC" w:rsidRDefault="00E83AC5" w:rsidP="00E83AC5">
      <w:pPr>
        <w:rPr>
          <w:lang w:val="es-ES_tradnl"/>
        </w:rPr>
      </w:pPr>
    </w:p>
    <w:p w:rsidR="00E83AC5" w:rsidRPr="000E7761" w:rsidRDefault="00E83AC5" w:rsidP="00E83AC5"/>
    <w:p w:rsidR="000E7761" w:rsidRPr="000E7761" w:rsidRDefault="00E83AC5" w:rsidP="00E83AC5">
      <w:r w:rsidRPr="000E7761">
        <w:t xml:space="preserve"> </w:t>
      </w:r>
    </w:p>
    <w:sectPr w:rsidR="000E7761" w:rsidRPr="000E7761" w:rsidSect="00AD2C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797" w:right="567" w:bottom="161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6D83" w:rsidRDefault="00036D83" w:rsidP="00996A10">
      <w:r>
        <w:separator/>
      </w:r>
    </w:p>
  </w:endnote>
  <w:endnote w:type="continuationSeparator" w:id="0">
    <w:p w:rsidR="00036D83" w:rsidRDefault="00036D83" w:rsidP="0099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43C" w:rsidRDefault="008B343C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4536"/>
      <w:gridCol w:w="3686"/>
      <w:gridCol w:w="2091"/>
    </w:tblGrid>
    <w:tr w:rsidR="00DC25F5" w:rsidRPr="00EB110B" w:rsidTr="005B794E">
      <w:trPr>
        <w:trHeight w:val="378"/>
      </w:trPr>
      <w:tc>
        <w:tcPr>
          <w:tcW w:w="4536" w:type="dxa"/>
          <w:vAlign w:val="center"/>
        </w:tcPr>
        <w:p w:rsidR="00DC25F5" w:rsidRPr="00EB110B" w:rsidRDefault="00DC25F5" w:rsidP="00EB110B">
          <w:pPr>
            <w:pStyle w:val="Piedepgina"/>
            <w:jc w:val="center"/>
            <w:rPr>
              <w:rFonts w:cs="Arial"/>
              <w:b/>
              <w:sz w:val="16"/>
              <w:szCs w:val="16"/>
            </w:rPr>
          </w:pPr>
          <w:r w:rsidRPr="00EB110B">
            <w:rPr>
              <w:rFonts w:cs="Arial"/>
              <w:b/>
              <w:sz w:val="16"/>
              <w:szCs w:val="16"/>
            </w:rPr>
            <w:fldChar w:fldCharType="begin"/>
          </w:r>
          <w:r w:rsidRPr="00EB110B">
            <w:rPr>
              <w:rFonts w:cs="Arial"/>
              <w:b/>
              <w:sz w:val="16"/>
              <w:szCs w:val="16"/>
            </w:rPr>
            <w:instrText xml:space="preserve"> FILENAME   \* MERGEFORMAT </w:instrText>
          </w:r>
          <w:r w:rsidRPr="00EB110B">
            <w:rPr>
              <w:rFonts w:cs="Arial"/>
              <w:b/>
              <w:sz w:val="16"/>
              <w:szCs w:val="16"/>
            </w:rPr>
            <w:fldChar w:fldCharType="separate"/>
          </w:r>
          <w:r w:rsidR="0020142E">
            <w:rPr>
              <w:rFonts w:cs="Arial"/>
              <w:b/>
              <w:noProof/>
              <w:sz w:val="16"/>
              <w:szCs w:val="16"/>
            </w:rPr>
            <w:t>$ITA</w:t>
          </w:r>
          <w:r w:rsidR="00A857C2">
            <w:rPr>
              <w:rFonts w:cs="Arial"/>
              <w:b/>
              <w:noProof/>
              <w:sz w:val="16"/>
              <w:szCs w:val="16"/>
            </w:rPr>
            <w:t>-ACP Aceptación Cierre Proyecto V1.docx</w:t>
          </w:r>
          <w:r w:rsidRPr="00EB110B">
            <w:rPr>
              <w:rFonts w:cs="Arial"/>
              <w:b/>
              <w:sz w:val="16"/>
              <w:szCs w:val="16"/>
            </w:rPr>
            <w:fldChar w:fldCharType="end"/>
          </w:r>
        </w:p>
      </w:tc>
      <w:tc>
        <w:tcPr>
          <w:tcW w:w="3686" w:type="dxa"/>
          <w:vAlign w:val="center"/>
        </w:tcPr>
        <w:p w:rsidR="00DC25F5" w:rsidRPr="00883695" w:rsidRDefault="00DC25F5" w:rsidP="00883695">
          <w:pPr>
            <w:rPr>
              <w:sz w:val="16"/>
              <w:szCs w:val="16"/>
            </w:rPr>
          </w:pPr>
          <w:r w:rsidRPr="00883695">
            <w:rPr>
              <w:sz w:val="16"/>
              <w:szCs w:val="16"/>
            </w:rPr>
            <w:fldChar w:fldCharType="begin"/>
          </w:r>
          <w:r w:rsidRPr="00883695">
            <w:rPr>
              <w:sz w:val="16"/>
              <w:szCs w:val="16"/>
            </w:rPr>
            <w:instrText xml:space="preserve"> DOCPROPERTY  Category  \* MERGEFORMAT </w:instrText>
          </w:r>
          <w:r w:rsidRPr="00883695">
            <w:rPr>
              <w:sz w:val="16"/>
              <w:szCs w:val="16"/>
            </w:rPr>
            <w:fldChar w:fldCharType="separate"/>
          </w:r>
          <w:r w:rsidR="00A5467B" w:rsidRPr="00883695">
            <w:rPr>
              <w:sz w:val="16"/>
              <w:szCs w:val="16"/>
            </w:rPr>
            <w:t>ACP Aceptación Cierre Proyecto</w:t>
          </w:r>
          <w:r w:rsidRPr="00883695">
            <w:rPr>
              <w:sz w:val="16"/>
              <w:szCs w:val="16"/>
            </w:rPr>
            <w:fldChar w:fldCharType="end"/>
          </w:r>
          <w:r w:rsidRPr="00883695">
            <w:rPr>
              <w:sz w:val="16"/>
              <w:szCs w:val="16"/>
            </w:rPr>
            <w:fldChar w:fldCharType="begin"/>
          </w:r>
          <w:r w:rsidRPr="00883695">
            <w:rPr>
              <w:sz w:val="16"/>
              <w:szCs w:val="16"/>
            </w:rPr>
            <w:instrText xml:space="preserve"> KEYWORDS   \* MERGEFORMAT </w:instrText>
          </w:r>
          <w:r w:rsidRPr="00883695">
            <w:rPr>
              <w:sz w:val="16"/>
              <w:szCs w:val="16"/>
            </w:rPr>
            <w:fldChar w:fldCharType="end"/>
          </w:r>
          <w:r w:rsidRPr="00883695">
            <w:rPr>
              <w:sz w:val="16"/>
              <w:szCs w:val="16"/>
            </w:rPr>
            <w:fldChar w:fldCharType="begin"/>
          </w:r>
          <w:r w:rsidRPr="00883695">
            <w:rPr>
              <w:sz w:val="16"/>
              <w:szCs w:val="16"/>
            </w:rPr>
            <w:instrText xml:space="preserve"> SUBJECT   \* MERGEFORMAT </w:instrText>
          </w:r>
          <w:r w:rsidRPr="00883695">
            <w:rPr>
              <w:sz w:val="16"/>
              <w:szCs w:val="16"/>
            </w:rPr>
            <w:fldChar w:fldCharType="end"/>
          </w:r>
        </w:p>
      </w:tc>
      <w:tc>
        <w:tcPr>
          <w:tcW w:w="2091" w:type="dxa"/>
          <w:vAlign w:val="center"/>
        </w:tcPr>
        <w:p w:rsidR="00DC25F5" w:rsidRPr="00EB110B" w:rsidRDefault="00DC25F5" w:rsidP="0061480F">
          <w:pPr>
            <w:pStyle w:val="Piedepgina"/>
            <w:jc w:val="center"/>
            <w:rPr>
              <w:rFonts w:cs="Arial"/>
              <w:sz w:val="16"/>
              <w:szCs w:val="16"/>
            </w:rPr>
          </w:pPr>
          <w:r w:rsidRPr="00EB110B">
            <w:rPr>
              <w:rFonts w:cs="Arial"/>
              <w:b/>
              <w:sz w:val="16"/>
              <w:szCs w:val="16"/>
            </w:rPr>
            <w:t>Versión 0</w:t>
          </w:r>
          <w:r w:rsidR="0061480F">
            <w:rPr>
              <w:rFonts w:cs="Arial"/>
              <w:b/>
              <w:sz w:val="16"/>
              <w:szCs w:val="16"/>
            </w:rPr>
            <w:t>1</w:t>
          </w:r>
        </w:p>
      </w:tc>
    </w:tr>
    <w:tr w:rsidR="00DC25F5" w:rsidRPr="00595D26" w:rsidTr="00DC25F5">
      <w:trPr>
        <w:trHeight w:val="144"/>
      </w:trPr>
      <w:tc>
        <w:tcPr>
          <w:tcW w:w="8222" w:type="dxa"/>
          <w:gridSpan w:val="2"/>
        </w:tcPr>
        <w:p w:rsidR="00DC25F5" w:rsidRPr="001C4748" w:rsidRDefault="00DC25F5" w:rsidP="00DC25F5">
          <w:pPr>
            <w:pStyle w:val="Piedepgina"/>
            <w:rPr>
              <w:b/>
              <w:sz w:val="24"/>
            </w:rPr>
          </w:pPr>
          <w:r w:rsidRPr="001C4748">
            <w:rPr>
              <w:rStyle w:val="mw-headline"/>
              <w:b/>
              <w:i/>
              <w:iCs/>
              <w:sz w:val="24"/>
              <w:lang w:val="es-ES"/>
            </w:rPr>
            <w:t xml:space="preserve">Copyright </w:t>
          </w:r>
          <w:bookmarkStart w:id="15" w:name="_GoBack"/>
          <w:bookmarkEnd w:id="15"/>
          <w:r w:rsidR="0020142E">
            <w:rPr>
              <w:rStyle w:val="mw-headline"/>
              <w:b/>
              <w:i/>
              <w:iCs/>
              <w:sz w:val="24"/>
              <w:lang w:val="es-ES"/>
            </w:rPr>
            <w:t>ITATIX</w:t>
          </w:r>
        </w:p>
      </w:tc>
      <w:tc>
        <w:tcPr>
          <w:tcW w:w="2091" w:type="dxa"/>
        </w:tcPr>
        <w:p w:rsidR="00DC25F5" w:rsidRPr="003C1616" w:rsidRDefault="00DC25F5" w:rsidP="00DC25F5">
          <w:pPr>
            <w:pStyle w:val="Piedepgina"/>
            <w:jc w:val="right"/>
            <w:rPr>
              <w:b/>
              <w:sz w:val="16"/>
              <w:szCs w:val="16"/>
            </w:rPr>
          </w:pPr>
        </w:p>
      </w:tc>
    </w:tr>
  </w:tbl>
  <w:p w:rsidR="006D6F62" w:rsidRDefault="006D6F62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43C" w:rsidRDefault="008B343C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6D83" w:rsidRDefault="00036D83" w:rsidP="00996A10">
      <w:r>
        <w:separator/>
      </w:r>
    </w:p>
  </w:footnote>
  <w:footnote w:type="continuationSeparator" w:id="0">
    <w:p w:rsidR="00036D83" w:rsidRDefault="00036D83" w:rsidP="00996A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43C" w:rsidRDefault="008B343C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4961" w:type="pct"/>
      <w:tblInd w:w="-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390"/>
      <w:gridCol w:w="7032"/>
      <w:gridCol w:w="1249"/>
    </w:tblGrid>
    <w:tr w:rsidR="00DC25F5" w:rsidTr="007234C2">
      <w:trPr>
        <w:trHeight w:val="800"/>
      </w:trPr>
      <w:tc>
        <w:tcPr>
          <w:tcW w:w="1120" w:type="pct"/>
          <w:vAlign w:val="center"/>
        </w:tcPr>
        <w:p w:rsidR="00DC25F5" w:rsidRDefault="004373AF" w:rsidP="00DF5322">
          <w:pPr>
            <w:pStyle w:val="Encabezado"/>
            <w:jc w:val="both"/>
          </w:pPr>
          <w:r w:rsidRPr="00E53D84">
            <w:rPr>
              <w:rFonts w:ascii="MS Reference Sans Serif" w:hAnsi="MS Reference Sans Serif" w:cs="Tahoma"/>
              <w:b/>
              <w:noProof/>
              <w:color w:val="000066"/>
              <w:sz w:val="28"/>
            </w:rPr>
            <w:drawing>
              <wp:inline distT="0" distB="0" distL="0" distR="0" wp14:anchorId="21005123" wp14:editId="24356377">
                <wp:extent cx="1325661" cy="494388"/>
                <wp:effectExtent l="0" t="0" r="8255" b="127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22" cy="4953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5" w:type="pct"/>
          <w:vAlign w:val="center"/>
        </w:tcPr>
        <w:p w:rsidR="00DC25F5" w:rsidRPr="00011C5D" w:rsidRDefault="001F0CE6" w:rsidP="00011C5D">
          <w:pPr>
            <w:pStyle w:val="Encabezado"/>
            <w:jc w:val="center"/>
            <w:rPr>
              <w:b/>
              <w:sz w:val="24"/>
            </w:rPr>
          </w:pPr>
          <w:r>
            <w:fldChar w:fldCharType="begin"/>
          </w:r>
          <w:r>
            <w:instrText xml:space="preserve"> TITLE   \* MERGEFORMAT </w:instrText>
          </w:r>
          <w:r>
            <w:fldChar w:fldCharType="separate"/>
          </w:r>
          <w:r w:rsidR="00E83AC5" w:rsidRPr="00E83AC5">
            <w:rPr>
              <w:b/>
              <w:sz w:val="24"/>
            </w:rPr>
            <w:t>[</w:t>
          </w:r>
          <w:proofErr w:type="spellStart"/>
          <w:r w:rsidR="00E83AC5" w:rsidRPr="00E83AC5">
            <w:rPr>
              <w:b/>
              <w:sz w:val="24"/>
            </w:rPr>
            <w:t>Titulo</w:t>
          </w:r>
          <w:proofErr w:type="spellEnd"/>
          <w:r w:rsidR="00E83AC5" w:rsidRPr="00E83AC5">
            <w:rPr>
              <w:b/>
              <w:sz w:val="24"/>
            </w:rPr>
            <w:t xml:space="preserve"> Documento]</w:t>
          </w:r>
          <w:r>
            <w:rPr>
              <w:b/>
              <w:sz w:val="24"/>
            </w:rPr>
            <w:fldChar w:fldCharType="end"/>
          </w:r>
        </w:p>
      </w:tc>
      <w:tc>
        <w:tcPr>
          <w:tcW w:w="585" w:type="pct"/>
          <w:vAlign w:val="center"/>
        </w:tcPr>
        <w:p w:rsidR="00DC25F5" w:rsidRPr="00011C5D" w:rsidRDefault="00DC25F5" w:rsidP="00011C5D">
          <w:pPr>
            <w:pStyle w:val="Encabezado"/>
            <w:jc w:val="right"/>
            <w:rPr>
              <w:b/>
              <w:sz w:val="16"/>
              <w:szCs w:val="16"/>
            </w:rPr>
          </w:pPr>
          <w:r w:rsidRPr="00011C5D">
            <w:rPr>
              <w:b/>
              <w:sz w:val="16"/>
              <w:szCs w:val="16"/>
            </w:rPr>
            <w:t xml:space="preserve">Pág. </w:t>
          </w:r>
          <w:r w:rsidRPr="00011C5D">
            <w:rPr>
              <w:b/>
              <w:sz w:val="16"/>
              <w:szCs w:val="16"/>
            </w:rPr>
            <w:fldChar w:fldCharType="begin"/>
          </w:r>
          <w:r w:rsidRPr="00011C5D">
            <w:rPr>
              <w:b/>
              <w:sz w:val="16"/>
              <w:szCs w:val="16"/>
            </w:rPr>
            <w:instrText xml:space="preserve"> PAGE   \* MERGEFORMAT </w:instrText>
          </w:r>
          <w:r w:rsidRPr="00011C5D">
            <w:rPr>
              <w:b/>
              <w:sz w:val="16"/>
              <w:szCs w:val="16"/>
            </w:rPr>
            <w:fldChar w:fldCharType="separate"/>
          </w:r>
          <w:r w:rsidR="00C83040">
            <w:rPr>
              <w:b/>
              <w:noProof/>
              <w:sz w:val="16"/>
              <w:szCs w:val="16"/>
            </w:rPr>
            <w:t>1</w:t>
          </w:r>
          <w:r w:rsidRPr="00011C5D">
            <w:rPr>
              <w:b/>
              <w:sz w:val="16"/>
              <w:szCs w:val="16"/>
            </w:rPr>
            <w:fldChar w:fldCharType="end"/>
          </w:r>
          <w:r w:rsidRPr="00011C5D">
            <w:rPr>
              <w:b/>
              <w:sz w:val="16"/>
              <w:szCs w:val="16"/>
            </w:rPr>
            <w:t>/</w:t>
          </w:r>
          <w:r w:rsidR="00036D83">
            <w:fldChar w:fldCharType="begin"/>
          </w:r>
          <w:r w:rsidR="00036D83">
            <w:instrText xml:space="preserve"> NUMPAGES   \* MERGEFORMAT </w:instrText>
          </w:r>
          <w:r w:rsidR="00036D83">
            <w:fldChar w:fldCharType="separate"/>
          </w:r>
          <w:r w:rsidR="00C83040" w:rsidRPr="00C83040">
            <w:rPr>
              <w:b/>
              <w:noProof/>
              <w:sz w:val="16"/>
              <w:szCs w:val="16"/>
            </w:rPr>
            <w:t>3</w:t>
          </w:r>
          <w:r w:rsidR="00036D83">
            <w:rPr>
              <w:b/>
              <w:noProof/>
              <w:sz w:val="16"/>
              <w:szCs w:val="16"/>
            </w:rPr>
            <w:fldChar w:fldCharType="end"/>
          </w:r>
        </w:p>
      </w:tc>
    </w:tr>
  </w:tbl>
  <w:p w:rsidR="006D6F62" w:rsidRPr="00996A10" w:rsidRDefault="006D6F62" w:rsidP="00996A1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43C" w:rsidRDefault="008B343C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4F74F2"/>
    <w:multiLevelType w:val="multilevel"/>
    <w:tmpl w:val="6C60243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>
    <w:nsid w:val="54B56FEE"/>
    <w:multiLevelType w:val="hybridMultilevel"/>
    <w:tmpl w:val="D22A2EEC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4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AC5"/>
    <w:rsid w:val="00011627"/>
    <w:rsid w:val="00011C5D"/>
    <w:rsid w:val="00012C0D"/>
    <w:rsid w:val="000132DF"/>
    <w:rsid w:val="0002395D"/>
    <w:rsid w:val="00030D23"/>
    <w:rsid w:val="000325C4"/>
    <w:rsid w:val="00036D83"/>
    <w:rsid w:val="00041077"/>
    <w:rsid w:val="00042ADD"/>
    <w:rsid w:val="00043E28"/>
    <w:rsid w:val="0004468C"/>
    <w:rsid w:val="00047B15"/>
    <w:rsid w:val="0005281F"/>
    <w:rsid w:val="00056034"/>
    <w:rsid w:val="00062EFD"/>
    <w:rsid w:val="00063505"/>
    <w:rsid w:val="00063C47"/>
    <w:rsid w:val="00073BCA"/>
    <w:rsid w:val="00092057"/>
    <w:rsid w:val="0009705C"/>
    <w:rsid w:val="000A22D8"/>
    <w:rsid w:val="000A4C62"/>
    <w:rsid w:val="000B73F9"/>
    <w:rsid w:val="000C28FC"/>
    <w:rsid w:val="000C31B0"/>
    <w:rsid w:val="000C55CE"/>
    <w:rsid w:val="000D41F7"/>
    <w:rsid w:val="000E7761"/>
    <w:rsid w:val="000F0D1B"/>
    <w:rsid w:val="000F16B7"/>
    <w:rsid w:val="000F1F40"/>
    <w:rsid w:val="001073BC"/>
    <w:rsid w:val="00112351"/>
    <w:rsid w:val="0011410E"/>
    <w:rsid w:val="001221AC"/>
    <w:rsid w:val="00134704"/>
    <w:rsid w:val="0014116A"/>
    <w:rsid w:val="001464F9"/>
    <w:rsid w:val="00152233"/>
    <w:rsid w:val="00153B9F"/>
    <w:rsid w:val="001658EA"/>
    <w:rsid w:val="00172EAE"/>
    <w:rsid w:val="00180D86"/>
    <w:rsid w:val="00180E4D"/>
    <w:rsid w:val="00194B40"/>
    <w:rsid w:val="00194E90"/>
    <w:rsid w:val="001A1464"/>
    <w:rsid w:val="001B36AE"/>
    <w:rsid w:val="001B3B01"/>
    <w:rsid w:val="001B5783"/>
    <w:rsid w:val="001C23B9"/>
    <w:rsid w:val="001C4748"/>
    <w:rsid w:val="001D51A6"/>
    <w:rsid w:val="001D5F3A"/>
    <w:rsid w:val="001E046E"/>
    <w:rsid w:val="001E3DAB"/>
    <w:rsid w:val="001E6F64"/>
    <w:rsid w:val="001F0CE6"/>
    <w:rsid w:val="001F453A"/>
    <w:rsid w:val="0020142E"/>
    <w:rsid w:val="00202966"/>
    <w:rsid w:val="00203212"/>
    <w:rsid w:val="00205304"/>
    <w:rsid w:val="0020552D"/>
    <w:rsid w:val="0020600C"/>
    <w:rsid w:val="00207149"/>
    <w:rsid w:val="00210A31"/>
    <w:rsid w:val="00217D2C"/>
    <w:rsid w:val="00223D41"/>
    <w:rsid w:val="002311DC"/>
    <w:rsid w:val="002316AD"/>
    <w:rsid w:val="0023444B"/>
    <w:rsid w:val="0024168C"/>
    <w:rsid w:val="002510AA"/>
    <w:rsid w:val="002544DD"/>
    <w:rsid w:val="0026415E"/>
    <w:rsid w:val="00270CE5"/>
    <w:rsid w:val="002861AE"/>
    <w:rsid w:val="00293B98"/>
    <w:rsid w:val="002977E4"/>
    <w:rsid w:val="002A0E4C"/>
    <w:rsid w:val="002A1AA9"/>
    <w:rsid w:val="002A24A7"/>
    <w:rsid w:val="002A38FB"/>
    <w:rsid w:val="002B2D34"/>
    <w:rsid w:val="002B2FC9"/>
    <w:rsid w:val="002B538A"/>
    <w:rsid w:val="002B6684"/>
    <w:rsid w:val="002B6ED8"/>
    <w:rsid w:val="002D1534"/>
    <w:rsid w:val="002D4022"/>
    <w:rsid w:val="002E0E0F"/>
    <w:rsid w:val="002E60E9"/>
    <w:rsid w:val="002F0461"/>
    <w:rsid w:val="002F0918"/>
    <w:rsid w:val="00305B58"/>
    <w:rsid w:val="00306A97"/>
    <w:rsid w:val="00306E5D"/>
    <w:rsid w:val="003140DB"/>
    <w:rsid w:val="00322F7A"/>
    <w:rsid w:val="00333A99"/>
    <w:rsid w:val="00364A8F"/>
    <w:rsid w:val="00366B92"/>
    <w:rsid w:val="0036711C"/>
    <w:rsid w:val="003678F6"/>
    <w:rsid w:val="0037530F"/>
    <w:rsid w:val="0038012A"/>
    <w:rsid w:val="00382108"/>
    <w:rsid w:val="00393A90"/>
    <w:rsid w:val="003A56F6"/>
    <w:rsid w:val="003A5A7E"/>
    <w:rsid w:val="003B221E"/>
    <w:rsid w:val="003B2307"/>
    <w:rsid w:val="003C1616"/>
    <w:rsid w:val="003C332B"/>
    <w:rsid w:val="003D6227"/>
    <w:rsid w:val="003E4B9E"/>
    <w:rsid w:val="003E7210"/>
    <w:rsid w:val="003E7655"/>
    <w:rsid w:val="003F0280"/>
    <w:rsid w:val="003F40DF"/>
    <w:rsid w:val="003F5066"/>
    <w:rsid w:val="00406D42"/>
    <w:rsid w:val="00410623"/>
    <w:rsid w:val="004149FE"/>
    <w:rsid w:val="00432B7D"/>
    <w:rsid w:val="004373AF"/>
    <w:rsid w:val="004405E5"/>
    <w:rsid w:val="004457FC"/>
    <w:rsid w:val="00450BC1"/>
    <w:rsid w:val="00450DE2"/>
    <w:rsid w:val="00455A09"/>
    <w:rsid w:val="004567BC"/>
    <w:rsid w:val="00461D91"/>
    <w:rsid w:val="00464BDD"/>
    <w:rsid w:val="00473C8B"/>
    <w:rsid w:val="004851DB"/>
    <w:rsid w:val="004930FE"/>
    <w:rsid w:val="004938A5"/>
    <w:rsid w:val="00495213"/>
    <w:rsid w:val="004A405B"/>
    <w:rsid w:val="004A79E1"/>
    <w:rsid w:val="004B5C19"/>
    <w:rsid w:val="004C0969"/>
    <w:rsid w:val="004C51CA"/>
    <w:rsid w:val="004D0253"/>
    <w:rsid w:val="004D0701"/>
    <w:rsid w:val="004D24FD"/>
    <w:rsid w:val="004D28EC"/>
    <w:rsid w:val="004D6D8E"/>
    <w:rsid w:val="004E4F49"/>
    <w:rsid w:val="004E4FBC"/>
    <w:rsid w:val="004F20B2"/>
    <w:rsid w:val="004F6C72"/>
    <w:rsid w:val="00502E5A"/>
    <w:rsid w:val="005071B0"/>
    <w:rsid w:val="00507EC3"/>
    <w:rsid w:val="00512342"/>
    <w:rsid w:val="0052138E"/>
    <w:rsid w:val="0053266F"/>
    <w:rsid w:val="0054222A"/>
    <w:rsid w:val="00544FB3"/>
    <w:rsid w:val="0054628D"/>
    <w:rsid w:val="00550664"/>
    <w:rsid w:val="00550CCB"/>
    <w:rsid w:val="00550F94"/>
    <w:rsid w:val="00555BC1"/>
    <w:rsid w:val="005571B1"/>
    <w:rsid w:val="005601BA"/>
    <w:rsid w:val="005605FB"/>
    <w:rsid w:val="00561F75"/>
    <w:rsid w:val="00566242"/>
    <w:rsid w:val="00573145"/>
    <w:rsid w:val="0058496F"/>
    <w:rsid w:val="00595C29"/>
    <w:rsid w:val="00595D26"/>
    <w:rsid w:val="005B2F53"/>
    <w:rsid w:val="005B794E"/>
    <w:rsid w:val="005C0985"/>
    <w:rsid w:val="005C7278"/>
    <w:rsid w:val="005D377A"/>
    <w:rsid w:val="005E0BE5"/>
    <w:rsid w:val="005E1944"/>
    <w:rsid w:val="005E2B6F"/>
    <w:rsid w:val="005E4B6A"/>
    <w:rsid w:val="005E7051"/>
    <w:rsid w:val="005F176E"/>
    <w:rsid w:val="005F2509"/>
    <w:rsid w:val="005F2634"/>
    <w:rsid w:val="00605366"/>
    <w:rsid w:val="0060776D"/>
    <w:rsid w:val="00607EEE"/>
    <w:rsid w:val="00613948"/>
    <w:rsid w:val="0061480F"/>
    <w:rsid w:val="00617D46"/>
    <w:rsid w:val="00623373"/>
    <w:rsid w:val="006424B0"/>
    <w:rsid w:val="00642507"/>
    <w:rsid w:val="00642F85"/>
    <w:rsid w:val="00643B26"/>
    <w:rsid w:val="00655E15"/>
    <w:rsid w:val="0065703E"/>
    <w:rsid w:val="006576B8"/>
    <w:rsid w:val="006623E6"/>
    <w:rsid w:val="00662459"/>
    <w:rsid w:val="0066283B"/>
    <w:rsid w:val="0066338D"/>
    <w:rsid w:val="00682BE9"/>
    <w:rsid w:val="0069701A"/>
    <w:rsid w:val="006A2F58"/>
    <w:rsid w:val="006B462C"/>
    <w:rsid w:val="006B5FC8"/>
    <w:rsid w:val="006C187A"/>
    <w:rsid w:val="006C3D7D"/>
    <w:rsid w:val="006D6290"/>
    <w:rsid w:val="006D6F62"/>
    <w:rsid w:val="007066D4"/>
    <w:rsid w:val="00717227"/>
    <w:rsid w:val="00723E38"/>
    <w:rsid w:val="00726C24"/>
    <w:rsid w:val="007404AA"/>
    <w:rsid w:val="00754341"/>
    <w:rsid w:val="00762EC1"/>
    <w:rsid w:val="00766C8E"/>
    <w:rsid w:val="00777C1A"/>
    <w:rsid w:val="0078285B"/>
    <w:rsid w:val="00786051"/>
    <w:rsid w:val="007C190B"/>
    <w:rsid w:val="007C5B03"/>
    <w:rsid w:val="007D4FE4"/>
    <w:rsid w:val="007E0AC4"/>
    <w:rsid w:val="007E742B"/>
    <w:rsid w:val="007E7956"/>
    <w:rsid w:val="007F1A6B"/>
    <w:rsid w:val="00804796"/>
    <w:rsid w:val="008112AA"/>
    <w:rsid w:val="008127C0"/>
    <w:rsid w:val="00814F3E"/>
    <w:rsid w:val="008203F7"/>
    <w:rsid w:val="00834EC6"/>
    <w:rsid w:val="0083552A"/>
    <w:rsid w:val="00840160"/>
    <w:rsid w:val="00841B1C"/>
    <w:rsid w:val="008510B6"/>
    <w:rsid w:val="008522CB"/>
    <w:rsid w:val="00853235"/>
    <w:rsid w:val="00854A9A"/>
    <w:rsid w:val="00856FC7"/>
    <w:rsid w:val="008632CA"/>
    <w:rsid w:val="00877862"/>
    <w:rsid w:val="0088071A"/>
    <w:rsid w:val="0088163B"/>
    <w:rsid w:val="00883695"/>
    <w:rsid w:val="00886360"/>
    <w:rsid w:val="00886740"/>
    <w:rsid w:val="00892B6F"/>
    <w:rsid w:val="00893126"/>
    <w:rsid w:val="00895225"/>
    <w:rsid w:val="00897C5B"/>
    <w:rsid w:val="008B343C"/>
    <w:rsid w:val="008B4AD5"/>
    <w:rsid w:val="008C108C"/>
    <w:rsid w:val="008C2486"/>
    <w:rsid w:val="008C5405"/>
    <w:rsid w:val="008C5D65"/>
    <w:rsid w:val="008C6F64"/>
    <w:rsid w:val="008D3DB2"/>
    <w:rsid w:val="008D5F06"/>
    <w:rsid w:val="008F059F"/>
    <w:rsid w:val="00904FAE"/>
    <w:rsid w:val="00907955"/>
    <w:rsid w:val="00916608"/>
    <w:rsid w:val="00930056"/>
    <w:rsid w:val="009359F2"/>
    <w:rsid w:val="00957CEB"/>
    <w:rsid w:val="009621FF"/>
    <w:rsid w:val="0096229F"/>
    <w:rsid w:val="00973092"/>
    <w:rsid w:val="00973383"/>
    <w:rsid w:val="00984C19"/>
    <w:rsid w:val="00986ED5"/>
    <w:rsid w:val="009876F9"/>
    <w:rsid w:val="00991205"/>
    <w:rsid w:val="009921B9"/>
    <w:rsid w:val="00996A10"/>
    <w:rsid w:val="00997DAC"/>
    <w:rsid w:val="009A0203"/>
    <w:rsid w:val="009A54E2"/>
    <w:rsid w:val="009A657F"/>
    <w:rsid w:val="009B5D23"/>
    <w:rsid w:val="009C29F9"/>
    <w:rsid w:val="009D60A2"/>
    <w:rsid w:val="009E08AD"/>
    <w:rsid w:val="009E779B"/>
    <w:rsid w:val="00A07C50"/>
    <w:rsid w:val="00A1002D"/>
    <w:rsid w:val="00A106B5"/>
    <w:rsid w:val="00A111FA"/>
    <w:rsid w:val="00A117C8"/>
    <w:rsid w:val="00A23B91"/>
    <w:rsid w:val="00A27CDB"/>
    <w:rsid w:val="00A320C9"/>
    <w:rsid w:val="00A33D8F"/>
    <w:rsid w:val="00A535BE"/>
    <w:rsid w:val="00A5467B"/>
    <w:rsid w:val="00A55681"/>
    <w:rsid w:val="00A72075"/>
    <w:rsid w:val="00A7410B"/>
    <w:rsid w:val="00A74A3A"/>
    <w:rsid w:val="00A74B51"/>
    <w:rsid w:val="00A75AB5"/>
    <w:rsid w:val="00A80C99"/>
    <w:rsid w:val="00A857C2"/>
    <w:rsid w:val="00A86973"/>
    <w:rsid w:val="00A90F58"/>
    <w:rsid w:val="00A91955"/>
    <w:rsid w:val="00A926D7"/>
    <w:rsid w:val="00A93C7C"/>
    <w:rsid w:val="00A93CD9"/>
    <w:rsid w:val="00A96606"/>
    <w:rsid w:val="00A969DE"/>
    <w:rsid w:val="00AA0DF4"/>
    <w:rsid w:val="00AA1816"/>
    <w:rsid w:val="00AA6916"/>
    <w:rsid w:val="00AB4EFA"/>
    <w:rsid w:val="00AC43B4"/>
    <w:rsid w:val="00AC613B"/>
    <w:rsid w:val="00AD18E2"/>
    <w:rsid w:val="00AD2CD8"/>
    <w:rsid w:val="00AD3662"/>
    <w:rsid w:val="00AE2C4A"/>
    <w:rsid w:val="00AF0004"/>
    <w:rsid w:val="00AF184B"/>
    <w:rsid w:val="00AF7927"/>
    <w:rsid w:val="00B01492"/>
    <w:rsid w:val="00B053C3"/>
    <w:rsid w:val="00B06A62"/>
    <w:rsid w:val="00B10543"/>
    <w:rsid w:val="00B10716"/>
    <w:rsid w:val="00B119CE"/>
    <w:rsid w:val="00B1435D"/>
    <w:rsid w:val="00B1748B"/>
    <w:rsid w:val="00B2373D"/>
    <w:rsid w:val="00B25324"/>
    <w:rsid w:val="00B3267B"/>
    <w:rsid w:val="00B33133"/>
    <w:rsid w:val="00B34BE0"/>
    <w:rsid w:val="00B418DC"/>
    <w:rsid w:val="00B50DDF"/>
    <w:rsid w:val="00B526CB"/>
    <w:rsid w:val="00B55D34"/>
    <w:rsid w:val="00B610CE"/>
    <w:rsid w:val="00B61862"/>
    <w:rsid w:val="00B7412F"/>
    <w:rsid w:val="00B86125"/>
    <w:rsid w:val="00B86BA9"/>
    <w:rsid w:val="00B9210A"/>
    <w:rsid w:val="00B96964"/>
    <w:rsid w:val="00BA11C1"/>
    <w:rsid w:val="00BA27FE"/>
    <w:rsid w:val="00BA3E98"/>
    <w:rsid w:val="00BA47D3"/>
    <w:rsid w:val="00BA490E"/>
    <w:rsid w:val="00BB35E9"/>
    <w:rsid w:val="00BB360B"/>
    <w:rsid w:val="00BC10FB"/>
    <w:rsid w:val="00BC7EF5"/>
    <w:rsid w:val="00BD1D7B"/>
    <w:rsid w:val="00BD5354"/>
    <w:rsid w:val="00BD657B"/>
    <w:rsid w:val="00BD66F1"/>
    <w:rsid w:val="00BE755E"/>
    <w:rsid w:val="00BF01DB"/>
    <w:rsid w:val="00BF390E"/>
    <w:rsid w:val="00BF48AE"/>
    <w:rsid w:val="00BF4FC2"/>
    <w:rsid w:val="00C01478"/>
    <w:rsid w:val="00C01F22"/>
    <w:rsid w:val="00C13569"/>
    <w:rsid w:val="00C17990"/>
    <w:rsid w:val="00C208FA"/>
    <w:rsid w:val="00C237B4"/>
    <w:rsid w:val="00C264B0"/>
    <w:rsid w:val="00C3524B"/>
    <w:rsid w:val="00C41BF6"/>
    <w:rsid w:val="00C466E3"/>
    <w:rsid w:val="00C50002"/>
    <w:rsid w:val="00C512DF"/>
    <w:rsid w:val="00C573E1"/>
    <w:rsid w:val="00C61A75"/>
    <w:rsid w:val="00C626B0"/>
    <w:rsid w:val="00C65AD6"/>
    <w:rsid w:val="00C7440E"/>
    <w:rsid w:val="00C77FDC"/>
    <w:rsid w:val="00C83040"/>
    <w:rsid w:val="00C84E17"/>
    <w:rsid w:val="00C85EC4"/>
    <w:rsid w:val="00CA0DC7"/>
    <w:rsid w:val="00CA6B75"/>
    <w:rsid w:val="00CB4FF8"/>
    <w:rsid w:val="00CC763E"/>
    <w:rsid w:val="00CD0AAA"/>
    <w:rsid w:val="00CD407C"/>
    <w:rsid w:val="00CD5ED7"/>
    <w:rsid w:val="00CD6AAF"/>
    <w:rsid w:val="00CE1155"/>
    <w:rsid w:val="00CE2D0C"/>
    <w:rsid w:val="00D073A0"/>
    <w:rsid w:val="00D116DF"/>
    <w:rsid w:val="00D168D8"/>
    <w:rsid w:val="00D1723F"/>
    <w:rsid w:val="00D445A7"/>
    <w:rsid w:val="00D564E2"/>
    <w:rsid w:val="00D64C37"/>
    <w:rsid w:val="00D664A0"/>
    <w:rsid w:val="00D71D73"/>
    <w:rsid w:val="00D72119"/>
    <w:rsid w:val="00D75390"/>
    <w:rsid w:val="00D81ECE"/>
    <w:rsid w:val="00D82A3E"/>
    <w:rsid w:val="00D8670C"/>
    <w:rsid w:val="00D869B0"/>
    <w:rsid w:val="00DA2AD4"/>
    <w:rsid w:val="00DA420B"/>
    <w:rsid w:val="00DA44BC"/>
    <w:rsid w:val="00DB73F0"/>
    <w:rsid w:val="00DC1F3B"/>
    <w:rsid w:val="00DC25F5"/>
    <w:rsid w:val="00DD724E"/>
    <w:rsid w:val="00DE18BF"/>
    <w:rsid w:val="00DF0632"/>
    <w:rsid w:val="00DF0AAB"/>
    <w:rsid w:val="00DF5322"/>
    <w:rsid w:val="00DF6E79"/>
    <w:rsid w:val="00E02455"/>
    <w:rsid w:val="00E0502F"/>
    <w:rsid w:val="00E06CD0"/>
    <w:rsid w:val="00E35B6E"/>
    <w:rsid w:val="00E41FA0"/>
    <w:rsid w:val="00E42C95"/>
    <w:rsid w:val="00E4402C"/>
    <w:rsid w:val="00E443F2"/>
    <w:rsid w:val="00E6062B"/>
    <w:rsid w:val="00E63A33"/>
    <w:rsid w:val="00E63F6F"/>
    <w:rsid w:val="00E74B75"/>
    <w:rsid w:val="00E80BFA"/>
    <w:rsid w:val="00E818D7"/>
    <w:rsid w:val="00E83AC5"/>
    <w:rsid w:val="00E92CE0"/>
    <w:rsid w:val="00E93986"/>
    <w:rsid w:val="00E9696D"/>
    <w:rsid w:val="00EA1FFF"/>
    <w:rsid w:val="00EA43DB"/>
    <w:rsid w:val="00EB110B"/>
    <w:rsid w:val="00EC0864"/>
    <w:rsid w:val="00EC0CA2"/>
    <w:rsid w:val="00EC35C8"/>
    <w:rsid w:val="00EC3DA7"/>
    <w:rsid w:val="00EC3FF0"/>
    <w:rsid w:val="00ED036E"/>
    <w:rsid w:val="00ED0473"/>
    <w:rsid w:val="00EF4AAC"/>
    <w:rsid w:val="00F01E82"/>
    <w:rsid w:val="00F05870"/>
    <w:rsid w:val="00F06C92"/>
    <w:rsid w:val="00F06FB3"/>
    <w:rsid w:val="00F14DB4"/>
    <w:rsid w:val="00F15EA4"/>
    <w:rsid w:val="00F2227E"/>
    <w:rsid w:val="00F30C60"/>
    <w:rsid w:val="00F378C9"/>
    <w:rsid w:val="00F451DE"/>
    <w:rsid w:val="00F46AA8"/>
    <w:rsid w:val="00F4751E"/>
    <w:rsid w:val="00F52342"/>
    <w:rsid w:val="00F70064"/>
    <w:rsid w:val="00F72552"/>
    <w:rsid w:val="00F73AE2"/>
    <w:rsid w:val="00F7441F"/>
    <w:rsid w:val="00F74823"/>
    <w:rsid w:val="00F815A0"/>
    <w:rsid w:val="00F86DE7"/>
    <w:rsid w:val="00F8720D"/>
    <w:rsid w:val="00F942AD"/>
    <w:rsid w:val="00FA4950"/>
    <w:rsid w:val="00FB0C6D"/>
    <w:rsid w:val="00FB6238"/>
    <w:rsid w:val="00FB6370"/>
    <w:rsid w:val="00FB75D2"/>
    <w:rsid w:val="00FC0E32"/>
    <w:rsid w:val="00FC5EA1"/>
    <w:rsid w:val="00FC61D3"/>
    <w:rsid w:val="00FD6419"/>
    <w:rsid w:val="00FE15A4"/>
    <w:rsid w:val="00FE3C1B"/>
    <w:rsid w:val="00FE4DC8"/>
    <w:rsid w:val="00FF2C91"/>
    <w:rsid w:val="00FF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A10"/>
    <w:rPr>
      <w:rFonts w:ascii="Arial" w:eastAsia="Times New Roman" w:hAnsi="Arial"/>
      <w:szCs w:val="24"/>
    </w:rPr>
  </w:style>
  <w:style w:type="paragraph" w:styleId="Ttulo1">
    <w:name w:val="heading 1"/>
    <w:basedOn w:val="Normal"/>
    <w:next w:val="Normal"/>
    <w:link w:val="Ttulo1Car"/>
    <w:qFormat/>
    <w:rsid w:val="00996A10"/>
    <w:pPr>
      <w:keepNext/>
      <w:numPr>
        <w:numId w:val="1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05281F"/>
    <w:pPr>
      <w:keepNext/>
      <w:numPr>
        <w:ilvl w:val="1"/>
        <w:numId w:val="18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996A10"/>
    <w:pPr>
      <w:keepNext/>
      <w:numPr>
        <w:ilvl w:val="2"/>
        <w:numId w:val="1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05281F"/>
    <w:pPr>
      <w:keepNext/>
      <w:numPr>
        <w:ilvl w:val="3"/>
        <w:numId w:val="18"/>
      </w:numPr>
      <w:spacing w:before="240" w:after="60"/>
      <w:outlineLvl w:val="3"/>
    </w:pPr>
    <w:rPr>
      <w:rFonts w:ascii="Times New Roman" w:hAnsi="Times New Roman"/>
      <w:b/>
      <w:bCs/>
      <w:sz w:val="24"/>
      <w:szCs w:val="28"/>
    </w:rPr>
  </w:style>
  <w:style w:type="paragraph" w:styleId="Ttulo5">
    <w:name w:val="heading 5"/>
    <w:basedOn w:val="Normal"/>
    <w:next w:val="Normal"/>
    <w:link w:val="Ttulo5Car"/>
    <w:qFormat/>
    <w:rsid w:val="0005281F"/>
    <w:pPr>
      <w:numPr>
        <w:ilvl w:val="4"/>
        <w:numId w:val="18"/>
      </w:numPr>
      <w:spacing w:before="240" w:after="60"/>
      <w:outlineLvl w:val="4"/>
    </w:pPr>
    <w:rPr>
      <w:b/>
      <w:bCs/>
      <w:i/>
      <w:iCs/>
      <w:sz w:val="24"/>
      <w:szCs w:val="26"/>
    </w:rPr>
  </w:style>
  <w:style w:type="paragraph" w:styleId="Ttulo6">
    <w:name w:val="heading 6"/>
    <w:basedOn w:val="Normal"/>
    <w:next w:val="Normal"/>
    <w:link w:val="Ttulo6Car"/>
    <w:qFormat/>
    <w:rsid w:val="0005281F"/>
    <w:pPr>
      <w:numPr>
        <w:ilvl w:val="5"/>
        <w:numId w:val="18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qFormat/>
    <w:rsid w:val="0005281F"/>
    <w:pPr>
      <w:numPr>
        <w:ilvl w:val="6"/>
        <w:numId w:val="18"/>
      </w:numPr>
      <w:spacing w:before="240" w:after="60"/>
      <w:outlineLvl w:val="6"/>
    </w:pPr>
    <w:rPr>
      <w:rFonts w:ascii="Times New Roman" w:hAnsi="Times New Roman"/>
      <w:sz w:val="22"/>
    </w:rPr>
  </w:style>
  <w:style w:type="paragraph" w:styleId="Ttulo8">
    <w:name w:val="heading 8"/>
    <w:basedOn w:val="Normal"/>
    <w:next w:val="Normal"/>
    <w:link w:val="Ttulo8Car"/>
    <w:qFormat/>
    <w:rsid w:val="0005281F"/>
    <w:pPr>
      <w:numPr>
        <w:ilvl w:val="7"/>
        <w:numId w:val="18"/>
      </w:numPr>
      <w:spacing w:before="240" w:after="60"/>
      <w:outlineLvl w:val="7"/>
    </w:pPr>
    <w:rPr>
      <w:rFonts w:ascii="Times New Roman" w:hAnsi="Times New Roman"/>
      <w:i/>
      <w:iCs/>
      <w:sz w:val="22"/>
    </w:rPr>
  </w:style>
  <w:style w:type="paragraph" w:styleId="Ttulo9">
    <w:name w:val="heading 9"/>
    <w:basedOn w:val="Normal"/>
    <w:next w:val="Normal"/>
    <w:link w:val="Ttulo9Car"/>
    <w:qFormat/>
    <w:rsid w:val="0005281F"/>
    <w:pPr>
      <w:numPr>
        <w:ilvl w:val="8"/>
        <w:numId w:val="18"/>
      </w:numPr>
      <w:spacing w:before="240" w:after="60"/>
      <w:outlineLvl w:val="8"/>
    </w:pPr>
    <w:rPr>
      <w:rFonts w:cs="Arial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6A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6A1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996A1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A10"/>
    <w:rPr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996A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96A1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6A10"/>
    <w:rPr>
      <w:rFonts w:ascii="Tahoma" w:hAnsi="Tahoma" w:cs="Tahoma"/>
      <w:sz w:val="16"/>
      <w:szCs w:val="16"/>
      <w:lang w:eastAsia="en-US"/>
    </w:rPr>
  </w:style>
  <w:style w:type="character" w:customStyle="1" w:styleId="Ttulo1Car">
    <w:name w:val="Título 1 Car"/>
    <w:basedOn w:val="Fuentedeprrafopredeter"/>
    <w:link w:val="Ttulo1"/>
    <w:rsid w:val="00996A10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rsid w:val="0005281F"/>
    <w:rPr>
      <w:rFonts w:ascii="Arial" w:eastAsia="Times New Roman" w:hAnsi="Arial" w:cs="Arial"/>
      <w:b/>
      <w:bCs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rsid w:val="00996A10"/>
    <w:rPr>
      <w:rFonts w:ascii="Arial" w:eastAsia="Times New Roman" w:hAnsi="Arial" w:cs="Arial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rsid w:val="0005281F"/>
    <w:rPr>
      <w:rFonts w:ascii="Times New Roman" w:eastAsia="Times New Roman" w:hAnsi="Times New Roman"/>
      <w:b/>
      <w:bCs/>
      <w:sz w:val="24"/>
      <w:szCs w:val="28"/>
    </w:rPr>
  </w:style>
  <w:style w:type="character" w:customStyle="1" w:styleId="Ttulo5Car">
    <w:name w:val="Título 5 Car"/>
    <w:basedOn w:val="Fuentedeprrafopredeter"/>
    <w:link w:val="Ttulo5"/>
    <w:rsid w:val="0005281F"/>
    <w:rPr>
      <w:rFonts w:ascii="Arial" w:eastAsia="Times New Roman" w:hAnsi="Arial"/>
      <w:b/>
      <w:bCs/>
      <w:i/>
      <w:iCs/>
      <w:sz w:val="24"/>
      <w:szCs w:val="26"/>
    </w:rPr>
  </w:style>
  <w:style w:type="character" w:customStyle="1" w:styleId="Ttulo6Car">
    <w:name w:val="Título 6 Car"/>
    <w:basedOn w:val="Fuentedeprrafopredeter"/>
    <w:link w:val="Ttulo6"/>
    <w:rsid w:val="0005281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rsid w:val="0005281F"/>
    <w:rPr>
      <w:rFonts w:ascii="Times New Roman" w:eastAsia="Times New Roman" w:hAnsi="Times New Roman"/>
      <w:sz w:val="22"/>
      <w:szCs w:val="24"/>
    </w:rPr>
  </w:style>
  <w:style w:type="character" w:customStyle="1" w:styleId="Ttulo8Car">
    <w:name w:val="Título 8 Car"/>
    <w:basedOn w:val="Fuentedeprrafopredeter"/>
    <w:link w:val="Ttulo8"/>
    <w:rsid w:val="0005281F"/>
    <w:rPr>
      <w:rFonts w:ascii="Times New Roman" w:eastAsia="Times New Roman" w:hAnsi="Times New Roman"/>
      <w:i/>
      <w:iCs/>
      <w:sz w:val="22"/>
      <w:szCs w:val="24"/>
    </w:rPr>
  </w:style>
  <w:style w:type="character" w:customStyle="1" w:styleId="Ttulo9Car">
    <w:name w:val="Título 9 Car"/>
    <w:basedOn w:val="Fuentedeprrafopredeter"/>
    <w:link w:val="Ttulo9"/>
    <w:rsid w:val="0005281F"/>
    <w:rPr>
      <w:rFonts w:ascii="Arial" w:eastAsia="Times New Roman" w:hAnsi="Arial" w:cs="Arial"/>
      <w:szCs w:val="22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E7761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E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0E7761"/>
  </w:style>
  <w:style w:type="paragraph" w:styleId="TDC2">
    <w:name w:val="toc 2"/>
    <w:basedOn w:val="Normal"/>
    <w:next w:val="Normal"/>
    <w:autoRedefine/>
    <w:uiPriority w:val="39"/>
    <w:unhideWhenUsed/>
    <w:rsid w:val="000E7761"/>
    <w:pPr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0E7761"/>
    <w:pPr>
      <w:ind w:left="400"/>
    </w:pPr>
  </w:style>
  <w:style w:type="character" w:styleId="Hipervnculo">
    <w:name w:val="Hyperlink"/>
    <w:basedOn w:val="Fuentedeprrafopredeter"/>
    <w:uiPriority w:val="99"/>
    <w:unhideWhenUsed/>
    <w:rsid w:val="000E7761"/>
    <w:rPr>
      <w:color w:val="0000FF"/>
      <w:u w:val="single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4EFA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AB4EFA"/>
    <w:rPr>
      <w:rFonts w:ascii="Tahoma" w:eastAsia="Times New Roman" w:hAnsi="Tahoma" w:cs="Tahoma"/>
      <w:sz w:val="16"/>
      <w:szCs w:val="16"/>
    </w:rPr>
  </w:style>
  <w:style w:type="character" w:customStyle="1" w:styleId="mw-headline">
    <w:name w:val="mw-headline"/>
    <w:basedOn w:val="Fuentedeprrafopredeter"/>
    <w:rsid w:val="003C1616"/>
  </w:style>
  <w:style w:type="paragraph" w:styleId="Prrafodelista">
    <w:name w:val="List Paragraph"/>
    <w:basedOn w:val="Normal"/>
    <w:uiPriority w:val="34"/>
    <w:qFormat/>
    <w:rsid w:val="00E83A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A10"/>
    <w:rPr>
      <w:rFonts w:ascii="Arial" w:eastAsia="Times New Roman" w:hAnsi="Arial"/>
      <w:szCs w:val="24"/>
    </w:rPr>
  </w:style>
  <w:style w:type="paragraph" w:styleId="Ttulo1">
    <w:name w:val="heading 1"/>
    <w:basedOn w:val="Normal"/>
    <w:next w:val="Normal"/>
    <w:link w:val="Ttulo1Car"/>
    <w:qFormat/>
    <w:rsid w:val="00996A10"/>
    <w:pPr>
      <w:keepNext/>
      <w:numPr>
        <w:numId w:val="1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05281F"/>
    <w:pPr>
      <w:keepNext/>
      <w:numPr>
        <w:ilvl w:val="1"/>
        <w:numId w:val="18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996A10"/>
    <w:pPr>
      <w:keepNext/>
      <w:numPr>
        <w:ilvl w:val="2"/>
        <w:numId w:val="1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05281F"/>
    <w:pPr>
      <w:keepNext/>
      <w:numPr>
        <w:ilvl w:val="3"/>
        <w:numId w:val="18"/>
      </w:numPr>
      <w:spacing w:before="240" w:after="60"/>
      <w:outlineLvl w:val="3"/>
    </w:pPr>
    <w:rPr>
      <w:rFonts w:ascii="Times New Roman" w:hAnsi="Times New Roman"/>
      <w:b/>
      <w:bCs/>
      <w:sz w:val="24"/>
      <w:szCs w:val="28"/>
    </w:rPr>
  </w:style>
  <w:style w:type="paragraph" w:styleId="Ttulo5">
    <w:name w:val="heading 5"/>
    <w:basedOn w:val="Normal"/>
    <w:next w:val="Normal"/>
    <w:link w:val="Ttulo5Car"/>
    <w:qFormat/>
    <w:rsid w:val="0005281F"/>
    <w:pPr>
      <w:numPr>
        <w:ilvl w:val="4"/>
        <w:numId w:val="18"/>
      </w:numPr>
      <w:spacing w:before="240" w:after="60"/>
      <w:outlineLvl w:val="4"/>
    </w:pPr>
    <w:rPr>
      <w:b/>
      <w:bCs/>
      <w:i/>
      <w:iCs/>
      <w:sz w:val="24"/>
      <w:szCs w:val="26"/>
    </w:rPr>
  </w:style>
  <w:style w:type="paragraph" w:styleId="Ttulo6">
    <w:name w:val="heading 6"/>
    <w:basedOn w:val="Normal"/>
    <w:next w:val="Normal"/>
    <w:link w:val="Ttulo6Car"/>
    <w:qFormat/>
    <w:rsid w:val="0005281F"/>
    <w:pPr>
      <w:numPr>
        <w:ilvl w:val="5"/>
        <w:numId w:val="18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qFormat/>
    <w:rsid w:val="0005281F"/>
    <w:pPr>
      <w:numPr>
        <w:ilvl w:val="6"/>
        <w:numId w:val="18"/>
      </w:numPr>
      <w:spacing w:before="240" w:after="60"/>
      <w:outlineLvl w:val="6"/>
    </w:pPr>
    <w:rPr>
      <w:rFonts w:ascii="Times New Roman" w:hAnsi="Times New Roman"/>
      <w:sz w:val="22"/>
    </w:rPr>
  </w:style>
  <w:style w:type="paragraph" w:styleId="Ttulo8">
    <w:name w:val="heading 8"/>
    <w:basedOn w:val="Normal"/>
    <w:next w:val="Normal"/>
    <w:link w:val="Ttulo8Car"/>
    <w:qFormat/>
    <w:rsid w:val="0005281F"/>
    <w:pPr>
      <w:numPr>
        <w:ilvl w:val="7"/>
        <w:numId w:val="18"/>
      </w:numPr>
      <w:spacing w:before="240" w:after="60"/>
      <w:outlineLvl w:val="7"/>
    </w:pPr>
    <w:rPr>
      <w:rFonts w:ascii="Times New Roman" w:hAnsi="Times New Roman"/>
      <w:i/>
      <w:iCs/>
      <w:sz w:val="22"/>
    </w:rPr>
  </w:style>
  <w:style w:type="paragraph" w:styleId="Ttulo9">
    <w:name w:val="heading 9"/>
    <w:basedOn w:val="Normal"/>
    <w:next w:val="Normal"/>
    <w:link w:val="Ttulo9Car"/>
    <w:qFormat/>
    <w:rsid w:val="0005281F"/>
    <w:pPr>
      <w:numPr>
        <w:ilvl w:val="8"/>
        <w:numId w:val="18"/>
      </w:numPr>
      <w:spacing w:before="240" w:after="60"/>
      <w:outlineLvl w:val="8"/>
    </w:pPr>
    <w:rPr>
      <w:rFonts w:cs="Arial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6A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6A1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996A1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A10"/>
    <w:rPr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996A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96A1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6A10"/>
    <w:rPr>
      <w:rFonts w:ascii="Tahoma" w:hAnsi="Tahoma" w:cs="Tahoma"/>
      <w:sz w:val="16"/>
      <w:szCs w:val="16"/>
      <w:lang w:eastAsia="en-US"/>
    </w:rPr>
  </w:style>
  <w:style w:type="character" w:customStyle="1" w:styleId="Ttulo1Car">
    <w:name w:val="Título 1 Car"/>
    <w:basedOn w:val="Fuentedeprrafopredeter"/>
    <w:link w:val="Ttulo1"/>
    <w:rsid w:val="00996A10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rsid w:val="0005281F"/>
    <w:rPr>
      <w:rFonts w:ascii="Arial" w:eastAsia="Times New Roman" w:hAnsi="Arial" w:cs="Arial"/>
      <w:b/>
      <w:bCs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rsid w:val="00996A10"/>
    <w:rPr>
      <w:rFonts w:ascii="Arial" w:eastAsia="Times New Roman" w:hAnsi="Arial" w:cs="Arial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rsid w:val="0005281F"/>
    <w:rPr>
      <w:rFonts w:ascii="Times New Roman" w:eastAsia="Times New Roman" w:hAnsi="Times New Roman"/>
      <w:b/>
      <w:bCs/>
      <w:sz w:val="24"/>
      <w:szCs w:val="28"/>
    </w:rPr>
  </w:style>
  <w:style w:type="character" w:customStyle="1" w:styleId="Ttulo5Car">
    <w:name w:val="Título 5 Car"/>
    <w:basedOn w:val="Fuentedeprrafopredeter"/>
    <w:link w:val="Ttulo5"/>
    <w:rsid w:val="0005281F"/>
    <w:rPr>
      <w:rFonts w:ascii="Arial" w:eastAsia="Times New Roman" w:hAnsi="Arial"/>
      <w:b/>
      <w:bCs/>
      <w:i/>
      <w:iCs/>
      <w:sz w:val="24"/>
      <w:szCs w:val="26"/>
    </w:rPr>
  </w:style>
  <w:style w:type="character" w:customStyle="1" w:styleId="Ttulo6Car">
    <w:name w:val="Título 6 Car"/>
    <w:basedOn w:val="Fuentedeprrafopredeter"/>
    <w:link w:val="Ttulo6"/>
    <w:rsid w:val="0005281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rsid w:val="0005281F"/>
    <w:rPr>
      <w:rFonts w:ascii="Times New Roman" w:eastAsia="Times New Roman" w:hAnsi="Times New Roman"/>
      <w:sz w:val="22"/>
      <w:szCs w:val="24"/>
    </w:rPr>
  </w:style>
  <w:style w:type="character" w:customStyle="1" w:styleId="Ttulo8Car">
    <w:name w:val="Título 8 Car"/>
    <w:basedOn w:val="Fuentedeprrafopredeter"/>
    <w:link w:val="Ttulo8"/>
    <w:rsid w:val="0005281F"/>
    <w:rPr>
      <w:rFonts w:ascii="Times New Roman" w:eastAsia="Times New Roman" w:hAnsi="Times New Roman"/>
      <w:i/>
      <w:iCs/>
      <w:sz w:val="22"/>
      <w:szCs w:val="24"/>
    </w:rPr>
  </w:style>
  <w:style w:type="character" w:customStyle="1" w:styleId="Ttulo9Car">
    <w:name w:val="Título 9 Car"/>
    <w:basedOn w:val="Fuentedeprrafopredeter"/>
    <w:link w:val="Ttulo9"/>
    <w:rsid w:val="0005281F"/>
    <w:rPr>
      <w:rFonts w:ascii="Arial" w:eastAsia="Times New Roman" w:hAnsi="Arial" w:cs="Arial"/>
      <w:szCs w:val="22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E7761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E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0E7761"/>
  </w:style>
  <w:style w:type="paragraph" w:styleId="TDC2">
    <w:name w:val="toc 2"/>
    <w:basedOn w:val="Normal"/>
    <w:next w:val="Normal"/>
    <w:autoRedefine/>
    <w:uiPriority w:val="39"/>
    <w:unhideWhenUsed/>
    <w:rsid w:val="000E7761"/>
    <w:pPr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0E7761"/>
    <w:pPr>
      <w:ind w:left="400"/>
    </w:pPr>
  </w:style>
  <w:style w:type="character" w:styleId="Hipervnculo">
    <w:name w:val="Hyperlink"/>
    <w:basedOn w:val="Fuentedeprrafopredeter"/>
    <w:uiPriority w:val="99"/>
    <w:unhideWhenUsed/>
    <w:rsid w:val="000E7761"/>
    <w:rPr>
      <w:color w:val="0000FF"/>
      <w:u w:val="single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4EFA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AB4EFA"/>
    <w:rPr>
      <w:rFonts w:ascii="Tahoma" w:eastAsia="Times New Roman" w:hAnsi="Tahoma" w:cs="Tahoma"/>
      <w:sz w:val="16"/>
      <w:szCs w:val="16"/>
    </w:rPr>
  </w:style>
  <w:style w:type="character" w:customStyle="1" w:styleId="mw-headline">
    <w:name w:val="mw-headline"/>
    <w:basedOn w:val="Fuentedeprrafopredeter"/>
    <w:rsid w:val="003C1616"/>
  </w:style>
  <w:style w:type="paragraph" w:styleId="Prrafodelista">
    <w:name w:val="List Paragraph"/>
    <w:basedOn w:val="Normal"/>
    <w:uiPriority w:val="34"/>
    <w:qFormat/>
    <w:rsid w:val="00E83A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d\Google%20Drive\Metodolog&#237;a\30%20Intructivos%20y%20Formatos\Formatos\$ITT-PGE%20-%20Plantilla%20General%20V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074EC071BA504B9DE5ADE6EDDC9E99" ma:contentTypeVersion="14" ma:contentTypeDescription="Crear nuevo documento." ma:contentTypeScope="" ma:versionID="86fe25a2d74a1ebaac03ab04425f1ba5">
  <xsd:schema xmlns:xsd="http://www.w3.org/2001/XMLSchema" xmlns:xs="http://www.w3.org/2001/XMLSchema" xmlns:p="http://schemas.microsoft.com/office/2006/metadata/properties" xmlns:ns2="a9cfa4d0-ec1d-49d5-8f86-e93c9d87c8fd" xmlns:ns3="017d7ee7-5f30-49c7-b962-28b7886389f6" targetNamespace="http://schemas.microsoft.com/office/2006/metadata/properties" ma:root="true" ma:fieldsID="82df840baf08e48f91592a56451183f2" ns2:_="" ns3:_="">
    <xsd:import namespace="a9cfa4d0-ec1d-49d5-8f86-e93c9d87c8fd"/>
    <xsd:import namespace="017d7ee7-5f30-49c7-b962-28b7886389f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fa4d0-ec1d-49d5-8f86-e93c9d87c8f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5f2ce987-0f95-4e98-89fe-25b23a4461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7d7ee7-5f30-49c7-b962-28b7886389f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d73a176-20bd-4524-8746-aa5e75ffcf2d}" ma:internalName="TaxCatchAll" ma:showField="CatchAllData" ma:web="017d7ee7-5f30-49c7-b962-28b7886389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17d7ee7-5f30-49c7-b962-28b7886389f6" xsi:nil="true"/>
    <lcf76f155ced4ddcb4097134ff3c332f xmlns="a9cfa4d0-ec1d-49d5-8f86-e93c9d87c8f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4B3F8D-0603-4975-A20B-F97F37D21F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A7C9AA-E20B-4306-A608-E36E3FB2FCC9}"/>
</file>

<file path=customXml/itemProps3.xml><?xml version="1.0" encoding="utf-8"?>
<ds:datastoreItem xmlns:ds="http://schemas.openxmlformats.org/officeDocument/2006/customXml" ds:itemID="{0DBE39CE-4B99-4E32-9C5F-8E3D2ACA7F18}"/>
</file>

<file path=customXml/itemProps4.xml><?xml version="1.0" encoding="utf-8"?>
<ds:datastoreItem xmlns:ds="http://schemas.openxmlformats.org/officeDocument/2006/customXml" ds:itemID="{54CAA81A-91DB-4B4C-8C1A-59D0AF702F72}"/>
</file>

<file path=docProps/app.xml><?xml version="1.0" encoding="utf-8"?>
<Properties xmlns="http://schemas.openxmlformats.org/officeDocument/2006/extended-properties" xmlns:vt="http://schemas.openxmlformats.org/officeDocument/2006/docPropsVTypes">
  <Template>$ITT-PGE - Plantilla General V1</Template>
  <TotalTime>2</TotalTime>
  <Pages>3</Pages>
  <Words>329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[Título Documento]</vt:lpstr>
    </vt:vector>
  </TitlesOfParts>
  <Company>ITTUMI</Company>
  <LinksUpToDate>false</LinksUpToDate>
  <CharactersWithSpaces>2139</CharactersWithSpaces>
  <SharedDoc>false</SharedDoc>
  <HLinks>
    <vt:vector size="54" baseType="variant">
      <vt:variant>
        <vt:i4>1114160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_Toc171941498</vt:lpwstr>
      </vt:variant>
      <vt:variant>
        <vt:i4>1114160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_Toc171941497</vt:lpwstr>
      </vt:variant>
      <vt:variant>
        <vt:i4>1114160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_Toc171941496</vt:lpwstr>
      </vt:variant>
      <vt:variant>
        <vt:i4>1114160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_Toc171941495</vt:lpwstr>
      </vt:variant>
      <vt:variant>
        <vt:i4>1114160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_Toc171941494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_Toc171941493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_Toc171941492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_Toc171941491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_Toc171941490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[Título Documento]</dc:title>
  <dc:creator>Pavel García</dc:creator>
  <cp:lastModifiedBy>Guadalupe Way</cp:lastModifiedBy>
  <cp:revision>5</cp:revision>
  <dcterms:created xsi:type="dcterms:W3CDTF">2017-08-15T22:20:00Z</dcterms:created>
  <dcterms:modified xsi:type="dcterms:W3CDTF">2017-08-31T22:16:00Z</dcterms:modified>
  <cp:category>ACP Aceptación Cierre Proyecto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stado">
    <vt:lpwstr>00</vt:lpwstr>
  </property>
  <property fmtid="{D5CDD505-2E9C-101B-9397-08002B2CF9AE}" pid="3" name="Version">
    <vt:lpwstr>01</vt:lpwstr>
  </property>
  <property fmtid="{D5CDD505-2E9C-101B-9397-08002B2CF9AE}" pid="4" name="Modificado Por">
    <vt:lpwstr>[Modificado Por]</vt:lpwstr>
  </property>
  <property fmtid="{D5CDD505-2E9C-101B-9397-08002B2CF9AE}" pid="5" name="ContentTypeId">
    <vt:lpwstr>0x0101007A074EC071BA504B9DE5ADE6EDDC9E99</vt:lpwstr>
  </property>
</Properties>
</file>